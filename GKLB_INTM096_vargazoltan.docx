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7C5DF4" w:rsidRDefault="007C5DF4">
      <w:pPr>
        <w:jc w:val="center"/>
        <w:rPr>
          <w:rFonts w:ascii="Arial" w:hAnsi="Arial" w:cs="Arial"/>
        </w:rPr>
      </w:pPr>
    </w:p>
    <w:p w:rsidR="007C5DF4" w:rsidRDefault="007C5DF4">
      <w:pPr>
        <w:rPr>
          <w:rFonts w:ascii="Arial" w:hAnsi="Arial" w:cs="Arial"/>
        </w:rPr>
      </w:pPr>
    </w:p>
    <w:p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rsidR="00C44965" w:rsidRDefault="00C44965">
      <w:pPr>
        <w:jc w:val="center"/>
        <w:rPr>
          <w:rFonts w:ascii="Arial" w:hAnsi="Arial" w:cs="Arial"/>
          <w:b/>
          <w:bCs/>
          <w:sz w:val="52"/>
          <w:szCs w:val="52"/>
        </w:rPr>
      </w:pPr>
      <w:r>
        <w:rPr>
          <w:rFonts w:ascii="Arial" w:hAnsi="Arial" w:cs="Arial"/>
          <w:sz w:val="36"/>
          <w:szCs w:val="36"/>
        </w:rPr>
        <w:t>Informatika Tanszék</w:t>
      </w:r>
    </w:p>
    <w:p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rsidR="007C5DF4" w:rsidRDefault="003E62DA">
      <w:pPr>
        <w:spacing w:before="2835"/>
        <w:jc w:val="center"/>
        <w:rPr>
          <w:rFonts w:ascii="Arial" w:hAnsi="Arial" w:cs="Arial"/>
          <w:b/>
          <w:color w:val="800000"/>
          <w:sz w:val="32"/>
          <w:szCs w:val="32"/>
        </w:rPr>
      </w:pPr>
      <w:r>
        <w:rPr>
          <w:rFonts w:ascii="Arial" w:hAnsi="Arial" w:cs="Arial"/>
          <w:b/>
          <w:bCs/>
          <w:color w:val="800000"/>
          <w:sz w:val="44"/>
          <w:szCs w:val="44"/>
        </w:rPr>
        <w:t>Varga Zoltán</w:t>
      </w:r>
    </w:p>
    <w:p w:rsidR="007C5DF4" w:rsidRPr="003E62DA" w:rsidRDefault="007C5DF4" w:rsidP="003E62DA">
      <w:pPr>
        <w:spacing w:line="252" w:lineRule="auto"/>
        <w:jc w:val="center"/>
        <w:rPr>
          <w:rFonts w:ascii="Arial" w:hAnsi="Arial" w:cs="Arial"/>
          <w:b/>
          <w:color w:val="800000"/>
          <w:sz w:val="32"/>
          <w:szCs w:val="32"/>
        </w:rPr>
      </w:pPr>
      <w:bookmarkStart w:id="0" w:name="__DdeLink__5_1370208666"/>
      <w:r>
        <w:rPr>
          <w:rFonts w:ascii="Arial" w:hAnsi="Arial" w:cs="Arial"/>
          <w:b/>
          <w:color w:val="800000"/>
          <w:sz w:val="32"/>
          <w:szCs w:val="32"/>
        </w:rPr>
        <w:t>[</w:t>
      </w:r>
      <w:bookmarkEnd w:id="0"/>
      <w:r w:rsidR="00C44965">
        <w:rPr>
          <w:rFonts w:ascii="Arial" w:hAnsi="Arial" w:cs="Arial"/>
          <w:b/>
          <w:color w:val="800000"/>
          <w:sz w:val="32"/>
          <w:szCs w:val="32"/>
        </w:rPr>
        <w:t>Mérnök Informatikus</w:t>
      </w:r>
      <w:r>
        <w:rPr>
          <w:rFonts w:ascii="Arial" w:hAnsi="Arial" w:cs="Arial"/>
          <w:b/>
          <w:color w:val="800000"/>
          <w:sz w:val="32"/>
          <w:szCs w:val="32"/>
        </w:rPr>
        <w:t xml:space="preserve"> BSc szak]</w:t>
      </w:r>
    </w:p>
    <w:p w:rsidR="007C5DF4" w:rsidRDefault="007C5DF4">
      <w:pPr>
        <w:spacing w:before="3402"/>
        <w:jc w:val="center"/>
        <w:rPr>
          <w:rFonts w:ascii="Arial" w:hAnsi="Arial" w:cs="Arial"/>
          <w:color w:val="800000"/>
          <w:sz w:val="36"/>
          <w:szCs w:val="36"/>
        </w:rPr>
      </w:pPr>
      <w:r>
        <w:rPr>
          <w:rFonts w:ascii="Arial" w:hAnsi="Arial" w:cs="Arial"/>
          <w:color w:val="800000"/>
          <w:sz w:val="36"/>
          <w:szCs w:val="36"/>
        </w:rPr>
        <w:t>[</w:t>
      </w:r>
      <w:r w:rsidR="00B32212">
        <w:rPr>
          <w:rFonts w:ascii="Arial" w:hAnsi="Arial" w:cs="Arial"/>
          <w:color w:val="800000"/>
          <w:sz w:val="36"/>
          <w:szCs w:val="36"/>
        </w:rPr>
        <w:t>2021</w:t>
      </w:r>
      <w:r>
        <w:rPr>
          <w:rFonts w:ascii="Arial" w:hAnsi="Arial" w:cs="Arial"/>
          <w:color w:val="800000"/>
          <w:sz w:val="36"/>
          <w:szCs w:val="36"/>
        </w:rPr>
        <w:t>]</w:t>
      </w:r>
    </w:p>
    <w:p w:rsidR="007C5DF4" w:rsidRDefault="007C5DF4">
      <w:pPr>
        <w:jc w:val="center"/>
        <w:rPr>
          <w:rFonts w:ascii="Arial" w:hAnsi="Arial" w:cs="Arial"/>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tc>
          <w:tcPr>
            <w:tcW w:w="9674" w:type="dxa"/>
            <w:tcBorders>
              <w:top w:val="single" w:sz="2" w:space="0" w:color="000000"/>
              <w:left w:val="single" w:sz="2" w:space="0" w:color="000000"/>
              <w:bottom w:val="single" w:sz="2" w:space="0" w:color="000000"/>
              <w:right w:val="single" w:sz="2" w:space="0" w:color="000000"/>
            </w:tcBorders>
            <w:shd w:val="clear" w:color="auto" w:fill="FFFFFF"/>
          </w:tcPr>
          <w:p w:rsidR="007C5DF4" w:rsidRDefault="003E62DA">
            <w:r>
              <w:rPr>
                <w:rFonts w:ascii="Arial" w:hAnsi="Arial" w:cs="Arial"/>
                <w:color w:val="800000"/>
                <w:sz w:val="36"/>
                <w:szCs w:val="36"/>
              </w:rPr>
              <w:t>Varga Zoltán</w:t>
            </w:r>
            <w:r w:rsidR="007C5DF4">
              <w:rPr>
                <w:rFonts w:ascii="Arial" w:hAnsi="Arial" w:cs="Arial"/>
                <w:color w:val="800000"/>
                <w:sz w:val="36"/>
                <w:szCs w:val="36"/>
              </w:rPr>
              <w:t>,</w:t>
            </w:r>
            <w:r w:rsidR="007C5DF4">
              <w:rPr>
                <w:rFonts w:ascii="Arial" w:eastAsia="Arial" w:hAnsi="Arial" w:cs="Arial"/>
                <w:color w:val="800000"/>
                <w:sz w:val="36"/>
                <w:szCs w:val="36"/>
              </w:rPr>
              <w:t xml:space="preserve"> </w:t>
            </w:r>
            <w:r w:rsidR="00B32212">
              <w:rPr>
                <w:rFonts w:ascii="Arial" w:hAnsi="Arial" w:cs="Arial"/>
                <w:color w:val="800000"/>
                <w:sz w:val="36"/>
                <w:szCs w:val="36"/>
              </w:rPr>
              <w:t>2021</w:t>
            </w:r>
          </w:p>
        </w:tc>
      </w:tr>
    </w:tbl>
    <w:p w:rsidR="007C5DF4" w:rsidRDefault="007C5DF4" w:rsidP="00C44965">
      <w:pPr>
        <w:pageBreakBefore/>
        <w:tabs>
          <w:tab w:val="right" w:pos="9645"/>
        </w:tabs>
        <w:jc w:val="right"/>
        <w:rPr>
          <w:rFonts w:ascii="Arial" w:hAnsi="Arial" w:cs="Arial"/>
          <w:color w:val="800000"/>
        </w:rPr>
      </w:pPr>
    </w:p>
    <w:p w:rsidR="007C5DF4" w:rsidRDefault="00041081" w:rsidP="00041081">
      <w:pPr>
        <w:tabs>
          <w:tab w:val="right" w:pos="8787"/>
          <w:tab w:val="right" w:pos="9645"/>
        </w:tabs>
        <w:jc w:val="both"/>
        <w:rPr>
          <w:color w:val="800000"/>
        </w:rPr>
      </w:pPr>
      <w:r w:rsidRPr="00041081">
        <w:rPr>
          <w:noProof/>
        </w:rPr>
        <mc:AlternateContent>
          <mc:Choice Requires="wpg">
            <w:drawing>
              <wp:inline distT="0" distB="0" distL="0" distR="0" wp14:anchorId="5391347D">
                <wp:extent cx="2250641" cy="569704"/>
                <wp:effectExtent l="0" t="0" r="0" b="1905"/>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641" cy="569704"/>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19461DE" id="Graphic 6" o:spid="_x0000_s1026" style="width:177.2pt;height:44.85pt;mso-position-horizontal-relative:char;mso-position-vertical-relative:line"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anchorlock/>
              </v:group>
            </w:pict>
          </mc:Fallback>
        </mc:AlternateContent>
      </w:r>
      <w:r>
        <w:rPr>
          <w:rFonts w:ascii="Arial" w:hAnsi="Arial" w:cs="Arial"/>
          <w:color w:val="800000"/>
        </w:rPr>
        <w:t xml:space="preserve"> </w:t>
      </w:r>
      <w:r>
        <w:rPr>
          <w:rFonts w:ascii="Arial" w:hAnsi="Arial" w:cs="Arial"/>
          <w:color w:val="800000"/>
        </w:rPr>
        <w:tab/>
      </w:r>
      <w:r w:rsidRPr="00041081">
        <w:rPr>
          <w:rFonts w:ascii="Arial" w:hAnsi="Arial" w:cs="Arial"/>
          <w:noProof/>
          <w:color w:val="800000"/>
        </w:rPr>
        <mc:AlternateContent>
          <mc:Choice Requires="wpg">
            <w:drawing>
              <wp:inline distT="0" distB="0" distL="0" distR="0" wp14:anchorId="7230E26F">
                <wp:extent cx="2393950" cy="549488"/>
                <wp:effectExtent l="0" t="0" r="6350" b="3175"/>
                <wp:docPr id="4" name="Graphic 4"/>
                <wp:cNvGraphicFramePr/>
                <a:graphic xmlns:a="http://schemas.openxmlformats.org/drawingml/2006/main">
                  <a:graphicData uri="http://schemas.microsoft.com/office/word/2010/wordprocessingGroup">
                    <wpg:wgp>
                      <wpg:cNvGrpSpPr/>
                      <wpg:grpSpPr>
                        <a:xfrm>
                          <a:off x="0" y="0"/>
                          <a:ext cx="2393950" cy="549488"/>
                          <a:chOff x="0" y="0"/>
                          <a:chExt cx="2014750" cy="462338"/>
                        </a:xfrm>
                        <a:solidFill>
                          <a:schemeClr val="accent1"/>
                        </a:solidFill>
                      </wpg:grpSpPr>
                      <wps:wsp>
                        <wps:cNvPr id="5" name="Freeform: Shape 5"/>
                        <wps:cNvSpPr/>
                        <wps:spPr>
                          <a:xfrm>
                            <a:off x="187378" y="61615"/>
                            <a:ext cx="95630" cy="95631"/>
                          </a:xfrm>
                          <a:custGeom>
                            <a:avLst/>
                            <a:gdLst>
                              <a:gd name="connsiteX0" fmla="*/ 95631 w 95630"/>
                              <a:gd name="connsiteY0" fmla="*/ 47815 h 95631"/>
                              <a:gd name="connsiteX1" fmla="*/ 47816 w 95630"/>
                              <a:gd name="connsiteY1" fmla="*/ 95631 h 95631"/>
                              <a:gd name="connsiteX2" fmla="*/ 0 w 95630"/>
                              <a:gd name="connsiteY2" fmla="*/ 47815 h 95631"/>
                              <a:gd name="connsiteX3" fmla="*/ 47816 w 95630"/>
                              <a:gd name="connsiteY3" fmla="*/ 0 h 95631"/>
                              <a:gd name="connsiteX4" fmla="*/ 95631 w 95630"/>
                              <a:gd name="connsiteY4" fmla="*/ 47815 h 9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630" h="95631">
                                <a:moveTo>
                                  <a:pt x="95631" y="47815"/>
                                </a:moveTo>
                                <a:cubicBezTo>
                                  <a:pt x="95631" y="74223"/>
                                  <a:pt x="74223" y="95631"/>
                                  <a:pt x="47816" y="95631"/>
                                </a:cubicBezTo>
                                <a:cubicBezTo>
                                  <a:pt x="21408" y="95631"/>
                                  <a:pt x="0" y="74223"/>
                                  <a:pt x="0" y="47815"/>
                                </a:cubicBezTo>
                                <a:cubicBezTo>
                                  <a:pt x="0" y="21408"/>
                                  <a:pt x="21408" y="0"/>
                                  <a:pt x="47816" y="0"/>
                                </a:cubicBezTo>
                                <a:cubicBezTo>
                                  <a:pt x="74223" y="0"/>
                                  <a:pt x="95631" y="21408"/>
                                  <a:pt x="95631" y="47815"/>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0" y="0"/>
                            <a:ext cx="2014750" cy="462338"/>
                          </a:xfrm>
                          <a:custGeom>
                            <a:avLst/>
                            <a:gdLst>
                              <a:gd name="connsiteX0" fmla="*/ 653913 w 2014750"/>
                              <a:gd name="connsiteY0" fmla="*/ 3036 h 462338"/>
                              <a:gd name="connsiteX1" fmla="*/ 683917 w 2014750"/>
                              <a:gd name="connsiteY1" fmla="*/ 3036 h 462338"/>
                              <a:gd name="connsiteX2" fmla="*/ 683917 w 2014750"/>
                              <a:gd name="connsiteY2" fmla="*/ 137339 h 462338"/>
                              <a:gd name="connsiteX3" fmla="*/ 653913 w 2014750"/>
                              <a:gd name="connsiteY3" fmla="*/ 137339 h 462338"/>
                              <a:gd name="connsiteX4" fmla="*/ 806313 w 2014750"/>
                              <a:gd name="connsiteY4" fmla="*/ 3036 h 462338"/>
                              <a:gd name="connsiteX5" fmla="*/ 836317 w 2014750"/>
                              <a:gd name="connsiteY5" fmla="*/ 3036 h 462338"/>
                              <a:gd name="connsiteX6" fmla="*/ 836317 w 2014750"/>
                              <a:gd name="connsiteY6" fmla="*/ 137339 h 462338"/>
                              <a:gd name="connsiteX7" fmla="*/ 806218 w 2014750"/>
                              <a:gd name="connsiteY7" fmla="*/ 137339 h 462338"/>
                              <a:gd name="connsiteX8" fmla="*/ 742305 w 2014750"/>
                              <a:gd name="connsiteY8" fmla="*/ 53233 h 462338"/>
                              <a:gd name="connsiteX9" fmla="*/ 742305 w 2014750"/>
                              <a:gd name="connsiteY9" fmla="*/ 137339 h 462338"/>
                              <a:gd name="connsiteX10" fmla="*/ 712301 w 2014750"/>
                              <a:gd name="connsiteY10" fmla="*/ 137339 h 462338"/>
                              <a:gd name="connsiteX11" fmla="*/ 712301 w 2014750"/>
                              <a:gd name="connsiteY11" fmla="*/ 3036 h 462338"/>
                              <a:gd name="connsiteX12" fmla="*/ 740876 w 2014750"/>
                              <a:gd name="connsiteY12" fmla="*/ 3036 h 462338"/>
                              <a:gd name="connsiteX13" fmla="*/ 806694 w 2014750"/>
                              <a:gd name="connsiteY13" fmla="*/ 89523 h 462338"/>
                              <a:gd name="connsiteX14" fmla="*/ 956998 w 2014750"/>
                              <a:gd name="connsiteY14" fmla="*/ 3036 h 462338"/>
                              <a:gd name="connsiteX15" fmla="*/ 956998 w 2014750"/>
                              <a:gd name="connsiteY15" fmla="*/ 29420 h 462338"/>
                              <a:gd name="connsiteX16" fmla="*/ 894705 w 2014750"/>
                              <a:gd name="connsiteY16" fmla="*/ 29420 h 462338"/>
                              <a:gd name="connsiteX17" fmla="*/ 894705 w 2014750"/>
                              <a:gd name="connsiteY17" fmla="*/ 57995 h 462338"/>
                              <a:gd name="connsiteX18" fmla="*/ 953950 w 2014750"/>
                              <a:gd name="connsiteY18" fmla="*/ 57995 h 462338"/>
                              <a:gd name="connsiteX19" fmla="*/ 953950 w 2014750"/>
                              <a:gd name="connsiteY19" fmla="*/ 84284 h 462338"/>
                              <a:gd name="connsiteX20" fmla="*/ 894705 w 2014750"/>
                              <a:gd name="connsiteY20" fmla="*/ 84284 h 462338"/>
                              <a:gd name="connsiteX21" fmla="*/ 894705 w 2014750"/>
                              <a:gd name="connsiteY21" fmla="*/ 136958 h 462338"/>
                              <a:gd name="connsiteX22" fmla="*/ 864796 w 2014750"/>
                              <a:gd name="connsiteY22" fmla="*/ 136958 h 462338"/>
                              <a:gd name="connsiteX23" fmla="*/ 864796 w 2014750"/>
                              <a:gd name="connsiteY23" fmla="*/ 3036 h 462338"/>
                              <a:gd name="connsiteX24" fmla="*/ 1090348 w 2014750"/>
                              <a:gd name="connsiteY24" fmla="*/ 118765 h 462338"/>
                              <a:gd name="connsiteX25" fmla="*/ 990050 w 2014750"/>
                              <a:gd name="connsiteY25" fmla="*/ 118765 h 462338"/>
                              <a:gd name="connsiteX26" fmla="*/ 990050 w 2014750"/>
                              <a:gd name="connsiteY26" fmla="*/ 19895 h 462338"/>
                              <a:gd name="connsiteX27" fmla="*/ 1090348 w 2014750"/>
                              <a:gd name="connsiteY27" fmla="*/ 19895 h 462338"/>
                              <a:gd name="connsiteX28" fmla="*/ 1090348 w 2014750"/>
                              <a:gd name="connsiteY28" fmla="*/ 118765 h 462338"/>
                              <a:gd name="connsiteX29" fmla="*/ 1080157 w 2014750"/>
                              <a:gd name="connsiteY29" fmla="*/ 69425 h 462338"/>
                              <a:gd name="connsiteX30" fmla="*/ 1069108 w 2014750"/>
                              <a:gd name="connsiteY30" fmla="*/ 38755 h 462338"/>
                              <a:gd name="connsiteX31" fmla="*/ 1015301 w 2014750"/>
                              <a:gd name="connsiteY31" fmla="*/ 35886 h 462338"/>
                              <a:gd name="connsiteX32" fmla="*/ 1012434 w 2014750"/>
                              <a:gd name="connsiteY32" fmla="*/ 38755 h 462338"/>
                              <a:gd name="connsiteX33" fmla="*/ 1012434 w 2014750"/>
                              <a:gd name="connsiteY33" fmla="*/ 100001 h 462338"/>
                              <a:gd name="connsiteX34" fmla="*/ 1066241 w 2014750"/>
                              <a:gd name="connsiteY34" fmla="*/ 102870 h 462338"/>
                              <a:gd name="connsiteX35" fmla="*/ 1069108 w 2014750"/>
                              <a:gd name="connsiteY35" fmla="*/ 100001 h 462338"/>
                              <a:gd name="connsiteX36" fmla="*/ 1080442 w 2014750"/>
                              <a:gd name="connsiteY36" fmla="*/ 69425 h 462338"/>
                              <a:gd name="connsiteX37" fmla="*/ 1240558 w 2014750"/>
                              <a:gd name="connsiteY37" fmla="*/ 47613 h 462338"/>
                              <a:gd name="connsiteX38" fmla="*/ 1215031 w 2014750"/>
                              <a:gd name="connsiteY38" fmla="*/ 89333 h 462338"/>
                              <a:gd name="connsiteX39" fmla="*/ 1249035 w 2014750"/>
                              <a:gd name="connsiteY39" fmla="*/ 136958 h 462338"/>
                              <a:gd name="connsiteX40" fmla="*/ 1211983 w 2014750"/>
                              <a:gd name="connsiteY40" fmla="*/ 136958 h 462338"/>
                              <a:gd name="connsiteX41" fmla="*/ 1182169 w 2014750"/>
                              <a:gd name="connsiteY41" fmla="*/ 94095 h 462338"/>
                              <a:gd name="connsiteX42" fmla="*/ 1161405 w 2014750"/>
                              <a:gd name="connsiteY42" fmla="*/ 94095 h 462338"/>
                              <a:gd name="connsiteX43" fmla="*/ 1161405 w 2014750"/>
                              <a:gd name="connsiteY43" fmla="*/ 136958 h 462338"/>
                              <a:gd name="connsiteX44" fmla="*/ 1131496 w 2014750"/>
                              <a:gd name="connsiteY44" fmla="*/ 136958 h 462338"/>
                              <a:gd name="connsiteX45" fmla="*/ 1131496 w 2014750"/>
                              <a:gd name="connsiteY45" fmla="*/ 3036 h 462338"/>
                              <a:gd name="connsiteX46" fmla="*/ 1182360 w 2014750"/>
                              <a:gd name="connsiteY46" fmla="*/ 3036 h 462338"/>
                              <a:gd name="connsiteX47" fmla="*/ 1227032 w 2014750"/>
                              <a:gd name="connsiteY47" fmla="*/ 13609 h 462338"/>
                              <a:gd name="connsiteX48" fmla="*/ 1240558 w 2014750"/>
                              <a:gd name="connsiteY48" fmla="*/ 47613 h 462338"/>
                              <a:gd name="connsiteX49" fmla="*/ 1204553 w 2014750"/>
                              <a:gd name="connsiteY49" fmla="*/ 63520 h 462338"/>
                              <a:gd name="connsiteX50" fmla="*/ 1210173 w 2014750"/>
                              <a:gd name="connsiteY50" fmla="*/ 47613 h 462338"/>
                              <a:gd name="connsiteX51" fmla="*/ 1204363 w 2014750"/>
                              <a:gd name="connsiteY51" fmla="*/ 32754 h 462338"/>
                              <a:gd name="connsiteX52" fmla="*/ 1184170 w 2014750"/>
                              <a:gd name="connsiteY52" fmla="*/ 28658 h 462338"/>
                              <a:gd name="connsiteX53" fmla="*/ 1161691 w 2014750"/>
                              <a:gd name="connsiteY53" fmla="*/ 28658 h 462338"/>
                              <a:gd name="connsiteX54" fmla="*/ 1161691 w 2014750"/>
                              <a:gd name="connsiteY54" fmla="*/ 68473 h 462338"/>
                              <a:gd name="connsiteX55" fmla="*/ 1183408 w 2014750"/>
                              <a:gd name="connsiteY55" fmla="*/ 68473 h 462338"/>
                              <a:gd name="connsiteX56" fmla="*/ 1204553 w 2014750"/>
                              <a:gd name="connsiteY56" fmla="*/ 63520 h 462338"/>
                              <a:gd name="connsiteX57" fmla="*/ 1387052 w 2014750"/>
                              <a:gd name="connsiteY57" fmla="*/ 52757 h 462338"/>
                              <a:gd name="connsiteX58" fmla="*/ 1350762 w 2014750"/>
                              <a:gd name="connsiteY58" fmla="*/ 126099 h 462338"/>
                              <a:gd name="connsiteX59" fmla="*/ 1332950 w 2014750"/>
                              <a:gd name="connsiteY59" fmla="*/ 126099 h 462338"/>
                              <a:gd name="connsiteX60" fmla="*/ 1296755 w 2014750"/>
                              <a:gd name="connsiteY60" fmla="*/ 52757 h 462338"/>
                              <a:gd name="connsiteX61" fmla="*/ 1296755 w 2014750"/>
                              <a:gd name="connsiteY61" fmla="*/ 137243 h 462338"/>
                              <a:gd name="connsiteX62" fmla="*/ 1266847 w 2014750"/>
                              <a:gd name="connsiteY62" fmla="*/ 137243 h 462338"/>
                              <a:gd name="connsiteX63" fmla="*/ 1266847 w 2014750"/>
                              <a:gd name="connsiteY63" fmla="*/ 3036 h 462338"/>
                              <a:gd name="connsiteX64" fmla="*/ 1307233 w 2014750"/>
                              <a:gd name="connsiteY64" fmla="*/ 3036 h 462338"/>
                              <a:gd name="connsiteX65" fmla="*/ 1341808 w 2014750"/>
                              <a:gd name="connsiteY65" fmla="*/ 76855 h 462338"/>
                              <a:gd name="connsiteX66" fmla="*/ 1376575 w 2014750"/>
                              <a:gd name="connsiteY66" fmla="*/ 3036 h 462338"/>
                              <a:gd name="connsiteX67" fmla="*/ 1416961 w 2014750"/>
                              <a:gd name="connsiteY67" fmla="*/ 3036 h 462338"/>
                              <a:gd name="connsiteX68" fmla="*/ 1416961 w 2014750"/>
                              <a:gd name="connsiteY68" fmla="*/ 137339 h 462338"/>
                              <a:gd name="connsiteX69" fmla="*/ 1386957 w 2014750"/>
                              <a:gd name="connsiteY69" fmla="*/ 137339 h 462338"/>
                              <a:gd name="connsiteX70" fmla="*/ 1541167 w 2014750"/>
                              <a:gd name="connsiteY70" fmla="*/ 137243 h 462338"/>
                              <a:gd name="connsiteX71" fmla="*/ 1528689 w 2014750"/>
                              <a:gd name="connsiteY71" fmla="*/ 108668 h 462338"/>
                              <a:gd name="connsiteX72" fmla="*/ 1472396 w 2014750"/>
                              <a:gd name="connsiteY72" fmla="*/ 108668 h 462338"/>
                              <a:gd name="connsiteX73" fmla="*/ 1459918 w 2014750"/>
                              <a:gd name="connsiteY73" fmla="*/ 137243 h 462338"/>
                              <a:gd name="connsiteX74" fmla="*/ 1428010 w 2014750"/>
                              <a:gd name="connsiteY74" fmla="*/ 137243 h 462338"/>
                              <a:gd name="connsiteX75" fmla="*/ 1486017 w 2014750"/>
                              <a:gd name="connsiteY75" fmla="*/ 2941 h 462338"/>
                              <a:gd name="connsiteX76" fmla="*/ 1514592 w 2014750"/>
                              <a:gd name="connsiteY76" fmla="*/ 2941 h 462338"/>
                              <a:gd name="connsiteX77" fmla="*/ 1572599 w 2014750"/>
                              <a:gd name="connsiteY77" fmla="*/ 137243 h 462338"/>
                              <a:gd name="connsiteX78" fmla="*/ 1500685 w 2014750"/>
                              <a:gd name="connsiteY78" fmla="*/ 42946 h 462338"/>
                              <a:gd name="connsiteX79" fmla="*/ 1483731 w 2014750"/>
                              <a:gd name="connsiteY79" fmla="*/ 81903 h 462338"/>
                              <a:gd name="connsiteX80" fmla="*/ 1517354 w 2014750"/>
                              <a:gd name="connsiteY80" fmla="*/ 81903 h 462338"/>
                              <a:gd name="connsiteX81" fmla="*/ 1640608 w 2014750"/>
                              <a:gd name="connsiteY81" fmla="*/ 28944 h 462338"/>
                              <a:gd name="connsiteX82" fmla="*/ 1640608 w 2014750"/>
                              <a:gd name="connsiteY82" fmla="*/ 137339 h 462338"/>
                              <a:gd name="connsiteX83" fmla="*/ 1610604 w 2014750"/>
                              <a:gd name="connsiteY83" fmla="*/ 137339 h 462338"/>
                              <a:gd name="connsiteX84" fmla="*/ 1610604 w 2014750"/>
                              <a:gd name="connsiteY84" fmla="*/ 28944 h 462338"/>
                              <a:gd name="connsiteX85" fmla="*/ 1572504 w 2014750"/>
                              <a:gd name="connsiteY85" fmla="*/ 28944 h 462338"/>
                              <a:gd name="connsiteX86" fmla="*/ 1572504 w 2014750"/>
                              <a:gd name="connsiteY86" fmla="*/ 3036 h 462338"/>
                              <a:gd name="connsiteX87" fmla="*/ 1678708 w 2014750"/>
                              <a:gd name="connsiteY87" fmla="*/ 3036 h 462338"/>
                              <a:gd name="connsiteX88" fmla="*/ 1678708 w 2014750"/>
                              <a:gd name="connsiteY88" fmla="*/ 28944 h 462338"/>
                              <a:gd name="connsiteX89" fmla="*/ 1695948 w 2014750"/>
                              <a:gd name="connsiteY89" fmla="*/ 3036 h 462338"/>
                              <a:gd name="connsiteX90" fmla="*/ 1726333 w 2014750"/>
                              <a:gd name="connsiteY90" fmla="*/ 3036 h 462338"/>
                              <a:gd name="connsiteX91" fmla="*/ 1726333 w 2014750"/>
                              <a:gd name="connsiteY91" fmla="*/ 137339 h 462338"/>
                              <a:gd name="connsiteX92" fmla="*/ 1696329 w 2014750"/>
                              <a:gd name="connsiteY92" fmla="*/ 137339 h 462338"/>
                              <a:gd name="connsiteX93" fmla="*/ 1754336 w 2014750"/>
                              <a:gd name="connsiteY93" fmla="*/ 3036 h 462338"/>
                              <a:gd name="connsiteX94" fmla="*/ 1784340 w 2014750"/>
                              <a:gd name="connsiteY94" fmla="*/ 3036 h 462338"/>
                              <a:gd name="connsiteX95" fmla="*/ 1784340 w 2014750"/>
                              <a:gd name="connsiteY95" fmla="*/ 58186 h 462338"/>
                              <a:gd name="connsiteX96" fmla="*/ 1835013 w 2014750"/>
                              <a:gd name="connsiteY96" fmla="*/ 3036 h 462338"/>
                              <a:gd name="connsiteX97" fmla="*/ 1872160 w 2014750"/>
                              <a:gd name="connsiteY97" fmla="*/ 3036 h 462338"/>
                              <a:gd name="connsiteX98" fmla="*/ 1818725 w 2014750"/>
                              <a:gd name="connsiteY98" fmla="*/ 62377 h 462338"/>
                              <a:gd name="connsiteX99" fmla="*/ 1844252 w 2014750"/>
                              <a:gd name="connsiteY99" fmla="*/ 98286 h 462338"/>
                              <a:gd name="connsiteX100" fmla="*/ 1872160 w 2014750"/>
                              <a:gd name="connsiteY100" fmla="*/ 137339 h 462338"/>
                              <a:gd name="connsiteX101" fmla="*/ 1837204 w 2014750"/>
                              <a:gd name="connsiteY101" fmla="*/ 137339 h 462338"/>
                              <a:gd name="connsiteX102" fmla="*/ 1797770 w 2014750"/>
                              <a:gd name="connsiteY102" fmla="*/ 84284 h 462338"/>
                              <a:gd name="connsiteX103" fmla="*/ 1784340 w 2014750"/>
                              <a:gd name="connsiteY103" fmla="*/ 99334 h 462338"/>
                              <a:gd name="connsiteX104" fmla="*/ 1784340 w 2014750"/>
                              <a:gd name="connsiteY104" fmla="*/ 137434 h 462338"/>
                              <a:gd name="connsiteX105" fmla="*/ 1754908 w 2014750"/>
                              <a:gd name="connsiteY105" fmla="*/ 137434 h 462338"/>
                              <a:gd name="connsiteX106" fmla="*/ 1981793 w 2014750"/>
                              <a:gd name="connsiteY106" fmla="*/ 137339 h 462338"/>
                              <a:gd name="connsiteX107" fmla="*/ 1969315 w 2014750"/>
                              <a:gd name="connsiteY107" fmla="*/ 108764 h 462338"/>
                              <a:gd name="connsiteX108" fmla="*/ 1913023 w 2014750"/>
                              <a:gd name="connsiteY108" fmla="*/ 108764 h 462338"/>
                              <a:gd name="connsiteX109" fmla="*/ 1900545 w 2014750"/>
                              <a:gd name="connsiteY109" fmla="*/ 137339 h 462338"/>
                              <a:gd name="connsiteX110" fmla="*/ 1869208 w 2014750"/>
                              <a:gd name="connsiteY110" fmla="*/ 137339 h 462338"/>
                              <a:gd name="connsiteX111" fmla="*/ 1927310 w 2014750"/>
                              <a:gd name="connsiteY111" fmla="*/ 3036 h 462338"/>
                              <a:gd name="connsiteX112" fmla="*/ 1955885 w 2014750"/>
                              <a:gd name="connsiteY112" fmla="*/ 3036 h 462338"/>
                              <a:gd name="connsiteX113" fmla="*/ 2013892 w 2014750"/>
                              <a:gd name="connsiteY113" fmla="*/ 137339 h 462338"/>
                              <a:gd name="connsiteX114" fmla="*/ 1941312 w 2014750"/>
                              <a:gd name="connsiteY114" fmla="*/ 43041 h 462338"/>
                              <a:gd name="connsiteX115" fmla="*/ 1924357 w 2014750"/>
                              <a:gd name="connsiteY115" fmla="*/ 81998 h 462338"/>
                              <a:gd name="connsiteX116" fmla="*/ 1957981 w 2014750"/>
                              <a:gd name="connsiteY116" fmla="*/ 81998 h 462338"/>
                              <a:gd name="connsiteX117" fmla="*/ 710777 w 2014750"/>
                              <a:gd name="connsiteY117" fmla="*/ 215920 h 462338"/>
                              <a:gd name="connsiteX118" fmla="*/ 710777 w 2014750"/>
                              <a:gd name="connsiteY118" fmla="*/ 324219 h 462338"/>
                              <a:gd name="connsiteX119" fmla="*/ 680773 w 2014750"/>
                              <a:gd name="connsiteY119" fmla="*/ 324219 h 462338"/>
                              <a:gd name="connsiteX120" fmla="*/ 680773 w 2014750"/>
                              <a:gd name="connsiteY120" fmla="*/ 215920 h 462338"/>
                              <a:gd name="connsiteX121" fmla="*/ 642673 w 2014750"/>
                              <a:gd name="connsiteY121" fmla="*/ 215920 h 462338"/>
                              <a:gd name="connsiteX122" fmla="*/ 642673 w 2014750"/>
                              <a:gd name="connsiteY122" fmla="*/ 189917 h 462338"/>
                              <a:gd name="connsiteX123" fmla="*/ 748687 w 2014750"/>
                              <a:gd name="connsiteY123" fmla="*/ 189917 h 462338"/>
                              <a:gd name="connsiteX124" fmla="*/ 748687 w 2014750"/>
                              <a:gd name="connsiteY124" fmla="*/ 215920 h 462338"/>
                              <a:gd name="connsiteX125" fmla="*/ 861748 w 2014750"/>
                              <a:gd name="connsiteY125" fmla="*/ 324314 h 462338"/>
                              <a:gd name="connsiteX126" fmla="*/ 849271 w 2014750"/>
                              <a:gd name="connsiteY126" fmla="*/ 295739 h 462338"/>
                              <a:gd name="connsiteX127" fmla="*/ 792883 w 2014750"/>
                              <a:gd name="connsiteY127" fmla="*/ 295739 h 462338"/>
                              <a:gd name="connsiteX128" fmla="*/ 780405 w 2014750"/>
                              <a:gd name="connsiteY128" fmla="*/ 324314 h 462338"/>
                              <a:gd name="connsiteX129" fmla="*/ 748496 w 2014750"/>
                              <a:gd name="connsiteY129" fmla="*/ 324314 h 462338"/>
                              <a:gd name="connsiteX130" fmla="*/ 806503 w 2014750"/>
                              <a:gd name="connsiteY130" fmla="*/ 190012 h 462338"/>
                              <a:gd name="connsiteX131" fmla="*/ 835555 w 2014750"/>
                              <a:gd name="connsiteY131" fmla="*/ 190012 h 462338"/>
                              <a:gd name="connsiteX132" fmla="*/ 893562 w 2014750"/>
                              <a:gd name="connsiteY132" fmla="*/ 324314 h 462338"/>
                              <a:gd name="connsiteX133" fmla="*/ 821458 w 2014750"/>
                              <a:gd name="connsiteY133" fmla="*/ 229922 h 462338"/>
                              <a:gd name="connsiteX134" fmla="*/ 804503 w 2014750"/>
                              <a:gd name="connsiteY134" fmla="*/ 268879 h 462338"/>
                              <a:gd name="connsiteX135" fmla="*/ 838126 w 2014750"/>
                              <a:gd name="connsiteY135" fmla="*/ 268879 h 462338"/>
                              <a:gd name="connsiteX136" fmla="*/ 998813 w 2014750"/>
                              <a:gd name="connsiteY136" fmla="*/ 189917 h 462338"/>
                              <a:gd name="connsiteX137" fmla="*/ 1028722 w 2014750"/>
                              <a:gd name="connsiteY137" fmla="*/ 189917 h 462338"/>
                              <a:gd name="connsiteX138" fmla="*/ 1028722 w 2014750"/>
                              <a:gd name="connsiteY138" fmla="*/ 324219 h 462338"/>
                              <a:gd name="connsiteX139" fmla="*/ 998623 w 2014750"/>
                              <a:gd name="connsiteY139" fmla="*/ 324219 h 462338"/>
                              <a:gd name="connsiteX140" fmla="*/ 934615 w 2014750"/>
                              <a:gd name="connsiteY140" fmla="*/ 240113 h 462338"/>
                              <a:gd name="connsiteX141" fmla="*/ 934615 w 2014750"/>
                              <a:gd name="connsiteY141" fmla="*/ 324219 h 462338"/>
                              <a:gd name="connsiteX142" fmla="*/ 904611 w 2014750"/>
                              <a:gd name="connsiteY142" fmla="*/ 324219 h 462338"/>
                              <a:gd name="connsiteX143" fmla="*/ 904611 w 2014750"/>
                              <a:gd name="connsiteY143" fmla="*/ 189917 h 462338"/>
                              <a:gd name="connsiteX144" fmla="*/ 933186 w 2014750"/>
                              <a:gd name="connsiteY144" fmla="*/ 189917 h 462338"/>
                              <a:gd name="connsiteX145" fmla="*/ 999099 w 2014750"/>
                              <a:gd name="connsiteY145" fmla="*/ 276404 h 462338"/>
                              <a:gd name="connsiteX146" fmla="*/ 1088158 w 2014750"/>
                              <a:gd name="connsiteY146" fmla="*/ 216777 h 462338"/>
                              <a:gd name="connsiteX147" fmla="*/ 1083776 w 2014750"/>
                              <a:gd name="connsiteY147" fmla="*/ 226302 h 462338"/>
                              <a:gd name="connsiteX148" fmla="*/ 1089110 w 2014750"/>
                              <a:gd name="connsiteY148" fmla="*/ 235827 h 462338"/>
                              <a:gd name="connsiteX149" fmla="*/ 1113494 w 2014750"/>
                              <a:gd name="connsiteY149" fmla="*/ 244019 h 462338"/>
                              <a:gd name="connsiteX150" fmla="*/ 1143212 w 2014750"/>
                              <a:gd name="connsiteY150" fmla="*/ 258116 h 462338"/>
                              <a:gd name="connsiteX151" fmla="*/ 1153785 w 2014750"/>
                              <a:gd name="connsiteY151" fmla="*/ 285643 h 462338"/>
                              <a:gd name="connsiteX152" fmla="*/ 1140164 w 2014750"/>
                              <a:gd name="connsiteY152" fmla="*/ 314885 h 462338"/>
                              <a:gd name="connsiteX153" fmla="*/ 1104541 w 2014750"/>
                              <a:gd name="connsiteY153" fmla="*/ 326124 h 462338"/>
                              <a:gd name="connsiteX154" fmla="*/ 1047391 w 2014750"/>
                              <a:gd name="connsiteY154" fmla="*/ 302502 h 462338"/>
                              <a:gd name="connsiteX155" fmla="*/ 1065298 w 2014750"/>
                              <a:gd name="connsiteY155" fmla="*/ 280595 h 462338"/>
                              <a:gd name="connsiteX156" fmla="*/ 1105398 w 2014750"/>
                              <a:gd name="connsiteY156" fmla="*/ 299645 h 462338"/>
                              <a:gd name="connsiteX157" fmla="*/ 1118352 w 2014750"/>
                              <a:gd name="connsiteY157" fmla="*/ 296120 h 462338"/>
                              <a:gd name="connsiteX158" fmla="*/ 1123114 w 2014750"/>
                              <a:gd name="connsiteY158" fmla="*/ 286595 h 462338"/>
                              <a:gd name="connsiteX159" fmla="*/ 1118066 w 2014750"/>
                              <a:gd name="connsiteY159" fmla="*/ 277070 h 462338"/>
                              <a:gd name="connsiteX160" fmla="*/ 1098349 w 2014750"/>
                              <a:gd name="connsiteY160" fmla="*/ 269831 h 462338"/>
                              <a:gd name="connsiteX161" fmla="*/ 1063964 w 2014750"/>
                              <a:gd name="connsiteY161" fmla="*/ 255353 h 462338"/>
                              <a:gd name="connsiteX162" fmla="*/ 1066374 w 2014750"/>
                              <a:gd name="connsiteY162" fmla="*/ 198694 h 462338"/>
                              <a:gd name="connsiteX163" fmla="*/ 1066917 w 2014750"/>
                              <a:gd name="connsiteY163" fmla="*/ 198203 h 462338"/>
                              <a:gd name="connsiteX164" fmla="*/ 1101207 w 2014750"/>
                              <a:gd name="connsiteY164" fmla="*/ 187821 h 462338"/>
                              <a:gd name="connsiteX165" fmla="*/ 1128067 w 2014750"/>
                              <a:gd name="connsiteY165" fmla="*/ 192393 h 462338"/>
                              <a:gd name="connsiteX166" fmla="*/ 1151499 w 2014750"/>
                              <a:gd name="connsiteY166" fmla="*/ 205442 h 462338"/>
                              <a:gd name="connsiteX167" fmla="*/ 1136354 w 2014750"/>
                              <a:gd name="connsiteY167" fmla="*/ 227350 h 462338"/>
                              <a:gd name="connsiteX168" fmla="*/ 1100254 w 2014750"/>
                              <a:gd name="connsiteY168" fmla="*/ 214110 h 462338"/>
                              <a:gd name="connsiteX169" fmla="*/ 1088158 w 2014750"/>
                              <a:gd name="connsiteY169" fmla="*/ 216777 h 462338"/>
                              <a:gd name="connsiteX170" fmla="*/ 1167025 w 2014750"/>
                              <a:gd name="connsiteY170" fmla="*/ 324219 h 462338"/>
                              <a:gd name="connsiteX171" fmla="*/ 1167025 w 2014750"/>
                              <a:gd name="connsiteY171" fmla="*/ 303645 h 462338"/>
                              <a:gd name="connsiteX172" fmla="*/ 1237605 w 2014750"/>
                              <a:gd name="connsiteY172" fmla="*/ 215920 h 462338"/>
                              <a:gd name="connsiteX173" fmla="*/ 1169596 w 2014750"/>
                              <a:gd name="connsiteY173" fmla="*/ 215920 h 462338"/>
                              <a:gd name="connsiteX174" fmla="*/ 1169596 w 2014750"/>
                              <a:gd name="connsiteY174" fmla="*/ 189917 h 462338"/>
                              <a:gd name="connsiteX175" fmla="*/ 1278658 w 2014750"/>
                              <a:gd name="connsiteY175" fmla="*/ 189917 h 462338"/>
                              <a:gd name="connsiteX176" fmla="*/ 1278658 w 2014750"/>
                              <a:gd name="connsiteY176" fmla="*/ 210681 h 462338"/>
                              <a:gd name="connsiteX177" fmla="*/ 1208458 w 2014750"/>
                              <a:gd name="connsiteY177" fmla="*/ 298121 h 462338"/>
                              <a:gd name="connsiteX178" fmla="*/ 1279801 w 2014750"/>
                              <a:gd name="connsiteY178" fmla="*/ 298121 h 462338"/>
                              <a:gd name="connsiteX179" fmla="*/ 1279801 w 2014750"/>
                              <a:gd name="connsiteY179" fmla="*/ 324219 h 462338"/>
                              <a:gd name="connsiteX180" fmla="*/ 1397720 w 2014750"/>
                              <a:gd name="connsiteY180" fmla="*/ 189917 h 462338"/>
                              <a:gd name="connsiteX181" fmla="*/ 1397720 w 2014750"/>
                              <a:gd name="connsiteY181" fmla="*/ 216682 h 462338"/>
                              <a:gd name="connsiteX182" fmla="*/ 1331045 w 2014750"/>
                              <a:gd name="connsiteY182" fmla="*/ 216682 h 462338"/>
                              <a:gd name="connsiteX183" fmla="*/ 1331045 w 2014750"/>
                              <a:gd name="connsiteY183" fmla="*/ 244495 h 462338"/>
                              <a:gd name="connsiteX184" fmla="*/ 1391243 w 2014750"/>
                              <a:gd name="connsiteY184" fmla="*/ 244495 h 462338"/>
                              <a:gd name="connsiteX185" fmla="*/ 1391243 w 2014750"/>
                              <a:gd name="connsiteY185" fmla="*/ 270022 h 462338"/>
                              <a:gd name="connsiteX186" fmla="*/ 1331045 w 2014750"/>
                              <a:gd name="connsiteY186" fmla="*/ 270022 h 462338"/>
                              <a:gd name="connsiteX187" fmla="*/ 1331045 w 2014750"/>
                              <a:gd name="connsiteY187" fmla="*/ 297930 h 462338"/>
                              <a:gd name="connsiteX188" fmla="*/ 1400006 w 2014750"/>
                              <a:gd name="connsiteY188" fmla="*/ 297930 h 462338"/>
                              <a:gd name="connsiteX189" fmla="*/ 1400006 w 2014750"/>
                              <a:gd name="connsiteY189" fmla="*/ 324410 h 462338"/>
                              <a:gd name="connsiteX190" fmla="*/ 1301232 w 2014750"/>
                              <a:gd name="connsiteY190" fmla="*/ 324410 h 462338"/>
                              <a:gd name="connsiteX191" fmla="*/ 1301232 w 2014750"/>
                              <a:gd name="connsiteY191" fmla="*/ 189917 h 462338"/>
                              <a:gd name="connsiteX192" fmla="*/ 1360287 w 2014750"/>
                              <a:gd name="connsiteY192" fmla="*/ 176105 h 462338"/>
                              <a:gd name="connsiteX193" fmla="*/ 1332760 w 2014750"/>
                              <a:gd name="connsiteY193" fmla="*/ 176105 h 462338"/>
                              <a:gd name="connsiteX194" fmla="*/ 1357239 w 2014750"/>
                              <a:gd name="connsiteY194" fmla="*/ 142101 h 462338"/>
                              <a:gd name="connsiteX195" fmla="*/ 1386957 w 2014750"/>
                              <a:gd name="connsiteY195" fmla="*/ 154579 h 462338"/>
                              <a:gd name="connsiteX196" fmla="*/ 1421914 w 2014750"/>
                              <a:gd name="connsiteY196" fmla="*/ 189917 h 462338"/>
                              <a:gd name="connsiteX197" fmla="*/ 1451917 w 2014750"/>
                              <a:gd name="connsiteY197" fmla="*/ 189917 h 462338"/>
                              <a:gd name="connsiteX198" fmla="*/ 1451917 w 2014750"/>
                              <a:gd name="connsiteY198" fmla="*/ 245066 h 462338"/>
                              <a:gd name="connsiteX199" fmla="*/ 1502686 w 2014750"/>
                              <a:gd name="connsiteY199" fmla="*/ 189917 h 462338"/>
                              <a:gd name="connsiteX200" fmla="*/ 1539738 w 2014750"/>
                              <a:gd name="connsiteY200" fmla="*/ 189917 h 462338"/>
                              <a:gd name="connsiteX201" fmla="*/ 1486303 w 2014750"/>
                              <a:gd name="connsiteY201" fmla="*/ 249257 h 462338"/>
                              <a:gd name="connsiteX202" fmla="*/ 1511830 w 2014750"/>
                              <a:gd name="connsiteY202" fmla="*/ 285167 h 462338"/>
                              <a:gd name="connsiteX203" fmla="*/ 1539738 w 2014750"/>
                              <a:gd name="connsiteY203" fmla="*/ 324219 h 462338"/>
                              <a:gd name="connsiteX204" fmla="*/ 1504781 w 2014750"/>
                              <a:gd name="connsiteY204" fmla="*/ 324219 h 462338"/>
                              <a:gd name="connsiteX205" fmla="*/ 1465348 w 2014750"/>
                              <a:gd name="connsiteY205" fmla="*/ 271165 h 462338"/>
                              <a:gd name="connsiteX206" fmla="*/ 1451917 w 2014750"/>
                              <a:gd name="connsiteY206" fmla="*/ 286214 h 462338"/>
                              <a:gd name="connsiteX207" fmla="*/ 1451917 w 2014750"/>
                              <a:gd name="connsiteY207" fmla="*/ 324314 h 462338"/>
                              <a:gd name="connsiteX208" fmla="*/ 1421914 w 2014750"/>
                              <a:gd name="connsiteY208" fmla="*/ 324314 h 462338"/>
                              <a:gd name="connsiteX209" fmla="*/ 674487 w 2014750"/>
                              <a:gd name="connsiteY209" fmla="*/ 393085 h 462338"/>
                              <a:gd name="connsiteX210" fmla="*/ 680488 w 2014750"/>
                              <a:gd name="connsiteY210" fmla="*/ 408230 h 462338"/>
                              <a:gd name="connsiteX211" fmla="*/ 674677 w 2014750"/>
                              <a:gd name="connsiteY211" fmla="*/ 423470 h 462338"/>
                              <a:gd name="connsiteX212" fmla="*/ 656961 w 2014750"/>
                              <a:gd name="connsiteY212" fmla="*/ 429089 h 462338"/>
                              <a:gd name="connsiteX213" fmla="*/ 643150 w 2014750"/>
                              <a:gd name="connsiteY213" fmla="*/ 429089 h 462338"/>
                              <a:gd name="connsiteX214" fmla="*/ 643150 w 2014750"/>
                              <a:gd name="connsiteY214" fmla="*/ 387370 h 462338"/>
                              <a:gd name="connsiteX215" fmla="*/ 657342 w 2014750"/>
                              <a:gd name="connsiteY215" fmla="*/ 387370 h 462338"/>
                              <a:gd name="connsiteX216" fmla="*/ 674487 w 2014750"/>
                              <a:gd name="connsiteY216" fmla="*/ 393085 h 462338"/>
                              <a:gd name="connsiteX217" fmla="*/ 673439 w 2014750"/>
                              <a:gd name="connsiteY217" fmla="*/ 408325 h 462338"/>
                              <a:gd name="connsiteX218" fmla="*/ 657151 w 2014750"/>
                              <a:gd name="connsiteY218" fmla="*/ 394133 h 462338"/>
                              <a:gd name="connsiteX219" fmla="*/ 650008 w 2014750"/>
                              <a:gd name="connsiteY219" fmla="*/ 394133 h 462338"/>
                              <a:gd name="connsiteX220" fmla="*/ 650008 w 2014750"/>
                              <a:gd name="connsiteY220" fmla="*/ 422708 h 462338"/>
                              <a:gd name="connsiteX221" fmla="*/ 657723 w 2014750"/>
                              <a:gd name="connsiteY221" fmla="*/ 422708 h 462338"/>
                              <a:gd name="connsiteX222" fmla="*/ 669248 w 2014750"/>
                              <a:gd name="connsiteY222" fmla="*/ 419088 h 462338"/>
                              <a:gd name="connsiteX223" fmla="*/ 673439 w 2014750"/>
                              <a:gd name="connsiteY223" fmla="*/ 408325 h 462338"/>
                              <a:gd name="connsiteX224" fmla="*/ 718588 w 2014750"/>
                              <a:gd name="connsiteY224" fmla="*/ 387370 h 462338"/>
                              <a:gd name="connsiteX225" fmla="*/ 718588 w 2014750"/>
                              <a:gd name="connsiteY225" fmla="*/ 393942 h 462338"/>
                              <a:gd name="connsiteX226" fmla="*/ 696490 w 2014750"/>
                              <a:gd name="connsiteY226" fmla="*/ 393942 h 462338"/>
                              <a:gd name="connsiteX227" fmla="*/ 696490 w 2014750"/>
                              <a:gd name="connsiteY227" fmla="*/ 404991 h 462338"/>
                              <a:gd name="connsiteX228" fmla="*/ 716683 w 2014750"/>
                              <a:gd name="connsiteY228" fmla="*/ 404991 h 462338"/>
                              <a:gd name="connsiteX229" fmla="*/ 716683 w 2014750"/>
                              <a:gd name="connsiteY229" fmla="*/ 411182 h 462338"/>
                              <a:gd name="connsiteX230" fmla="*/ 696871 w 2014750"/>
                              <a:gd name="connsiteY230" fmla="*/ 411182 h 462338"/>
                              <a:gd name="connsiteX231" fmla="*/ 696871 w 2014750"/>
                              <a:gd name="connsiteY231" fmla="*/ 422231 h 462338"/>
                              <a:gd name="connsiteX232" fmla="*/ 719635 w 2014750"/>
                              <a:gd name="connsiteY232" fmla="*/ 422231 h 462338"/>
                              <a:gd name="connsiteX233" fmla="*/ 719635 w 2014750"/>
                              <a:gd name="connsiteY233" fmla="*/ 428804 h 462338"/>
                              <a:gd name="connsiteX234" fmla="*/ 689822 w 2014750"/>
                              <a:gd name="connsiteY234" fmla="*/ 428804 h 462338"/>
                              <a:gd name="connsiteX235" fmla="*/ 689822 w 2014750"/>
                              <a:gd name="connsiteY235" fmla="*/ 387370 h 462338"/>
                              <a:gd name="connsiteX236" fmla="*/ 756116 w 2014750"/>
                              <a:gd name="connsiteY236" fmla="*/ 390989 h 462338"/>
                              <a:gd name="connsiteX237" fmla="*/ 760498 w 2014750"/>
                              <a:gd name="connsiteY237" fmla="*/ 402134 h 462338"/>
                              <a:gd name="connsiteX238" fmla="*/ 756021 w 2014750"/>
                              <a:gd name="connsiteY238" fmla="*/ 413183 h 462338"/>
                              <a:gd name="connsiteX239" fmla="*/ 742495 w 2014750"/>
                              <a:gd name="connsiteY239" fmla="*/ 416707 h 462338"/>
                              <a:gd name="connsiteX240" fmla="*/ 735161 w 2014750"/>
                              <a:gd name="connsiteY240" fmla="*/ 416707 h 462338"/>
                              <a:gd name="connsiteX241" fmla="*/ 735161 w 2014750"/>
                              <a:gd name="connsiteY241" fmla="*/ 428804 h 462338"/>
                              <a:gd name="connsiteX242" fmla="*/ 728208 w 2014750"/>
                              <a:gd name="connsiteY242" fmla="*/ 428804 h 462338"/>
                              <a:gd name="connsiteX243" fmla="*/ 728208 w 2014750"/>
                              <a:gd name="connsiteY243" fmla="*/ 387370 h 462338"/>
                              <a:gd name="connsiteX244" fmla="*/ 742400 w 2014750"/>
                              <a:gd name="connsiteY244" fmla="*/ 387370 h 462338"/>
                              <a:gd name="connsiteX245" fmla="*/ 756116 w 2014750"/>
                              <a:gd name="connsiteY245" fmla="*/ 391275 h 462338"/>
                              <a:gd name="connsiteX246" fmla="*/ 751163 w 2014750"/>
                              <a:gd name="connsiteY246" fmla="*/ 408134 h 462338"/>
                              <a:gd name="connsiteX247" fmla="*/ 753354 w 2014750"/>
                              <a:gd name="connsiteY247" fmla="*/ 401562 h 462338"/>
                              <a:gd name="connsiteX248" fmla="*/ 750687 w 2014750"/>
                              <a:gd name="connsiteY248" fmla="*/ 395561 h 462338"/>
                              <a:gd name="connsiteX249" fmla="*/ 742305 w 2014750"/>
                              <a:gd name="connsiteY249" fmla="*/ 393752 h 462338"/>
                              <a:gd name="connsiteX250" fmla="*/ 735161 w 2014750"/>
                              <a:gd name="connsiteY250" fmla="*/ 393752 h 462338"/>
                              <a:gd name="connsiteX251" fmla="*/ 735161 w 2014750"/>
                              <a:gd name="connsiteY251" fmla="*/ 410325 h 462338"/>
                              <a:gd name="connsiteX252" fmla="*/ 743257 w 2014750"/>
                              <a:gd name="connsiteY252" fmla="*/ 410325 h 462338"/>
                              <a:gd name="connsiteX253" fmla="*/ 751163 w 2014750"/>
                              <a:gd name="connsiteY253" fmla="*/ 408420 h 462338"/>
                              <a:gd name="connsiteX254" fmla="*/ 774595 w 2014750"/>
                              <a:gd name="connsiteY254" fmla="*/ 419374 h 462338"/>
                              <a:gd name="connsiteX255" fmla="*/ 770404 w 2014750"/>
                              <a:gd name="connsiteY255" fmla="*/ 428899 h 462338"/>
                              <a:gd name="connsiteX256" fmla="*/ 762974 w 2014750"/>
                              <a:gd name="connsiteY256" fmla="*/ 428899 h 462338"/>
                              <a:gd name="connsiteX257" fmla="*/ 781167 w 2014750"/>
                              <a:gd name="connsiteY257" fmla="*/ 387370 h 462338"/>
                              <a:gd name="connsiteX258" fmla="*/ 788692 w 2014750"/>
                              <a:gd name="connsiteY258" fmla="*/ 387370 h 462338"/>
                              <a:gd name="connsiteX259" fmla="*/ 806884 w 2014750"/>
                              <a:gd name="connsiteY259" fmla="*/ 428804 h 462338"/>
                              <a:gd name="connsiteX260" fmla="*/ 799455 w 2014750"/>
                              <a:gd name="connsiteY260" fmla="*/ 428804 h 462338"/>
                              <a:gd name="connsiteX261" fmla="*/ 795264 w 2014750"/>
                              <a:gd name="connsiteY261" fmla="*/ 419279 h 462338"/>
                              <a:gd name="connsiteX262" fmla="*/ 792406 w 2014750"/>
                              <a:gd name="connsiteY262" fmla="*/ 412897 h 462338"/>
                              <a:gd name="connsiteX263" fmla="*/ 784882 w 2014750"/>
                              <a:gd name="connsiteY263" fmla="*/ 395847 h 462338"/>
                              <a:gd name="connsiteX264" fmla="*/ 777452 w 2014750"/>
                              <a:gd name="connsiteY264" fmla="*/ 412897 h 462338"/>
                              <a:gd name="connsiteX265" fmla="*/ 845651 w 2014750"/>
                              <a:gd name="connsiteY265" fmla="*/ 400895 h 462338"/>
                              <a:gd name="connsiteX266" fmla="*/ 836698 w 2014750"/>
                              <a:gd name="connsiteY266" fmla="*/ 413754 h 462338"/>
                              <a:gd name="connsiteX267" fmla="*/ 847556 w 2014750"/>
                              <a:gd name="connsiteY267" fmla="*/ 428804 h 462338"/>
                              <a:gd name="connsiteX268" fmla="*/ 838698 w 2014750"/>
                              <a:gd name="connsiteY268" fmla="*/ 428804 h 462338"/>
                              <a:gd name="connsiteX269" fmla="*/ 829173 w 2014750"/>
                              <a:gd name="connsiteY269" fmla="*/ 414897 h 462338"/>
                              <a:gd name="connsiteX270" fmla="*/ 819648 w 2014750"/>
                              <a:gd name="connsiteY270" fmla="*/ 414897 h 462338"/>
                              <a:gd name="connsiteX271" fmla="*/ 819648 w 2014750"/>
                              <a:gd name="connsiteY271" fmla="*/ 428804 h 462338"/>
                              <a:gd name="connsiteX272" fmla="*/ 812599 w 2014750"/>
                              <a:gd name="connsiteY272" fmla="*/ 428804 h 462338"/>
                              <a:gd name="connsiteX273" fmla="*/ 812599 w 2014750"/>
                              <a:gd name="connsiteY273" fmla="*/ 387370 h 462338"/>
                              <a:gd name="connsiteX274" fmla="*/ 828030 w 2014750"/>
                              <a:gd name="connsiteY274" fmla="*/ 387370 h 462338"/>
                              <a:gd name="connsiteX275" fmla="*/ 841555 w 2014750"/>
                              <a:gd name="connsiteY275" fmla="*/ 390608 h 462338"/>
                              <a:gd name="connsiteX276" fmla="*/ 845651 w 2014750"/>
                              <a:gd name="connsiteY276" fmla="*/ 401181 h 462338"/>
                              <a:gd name="connsiteX277" fmla="*/ 836126 w 2014750"/>
                              <a:gd name="connsiteY277" fmla="*/ 406706 h 462338"/>
                              <a:gd name="connsiteX278" fmla="*/ 838222 w 2014750"/>
                              <a:gd name="connsiteY278" fmla="*/ 400800 h 462338"/>
                              <a:gd name="connsiteX279" fmla="*/ 836031 w 2014750"/>
                              <a:gd name="connsiteY279" fmla="*/ 395276 h 462338"/>
                              <a:gd name="connsiteX280" fmla="*/ 828220 w 2014750"/>
                              <a:gd name="connsiteY280" fmla="*/ 393752 h 462338"/>
                              <a:gd name="connsiteX281" fmla="*/ 819362 w 2014750"/>
                              <a:gd name="connsiteY281" fmla="*/ 393752 h 462338"/>
                              <a:gd name="connsiteX282" fmla="*/ 819362 w 2014750"/>
                              <a:gd name="connsiteY282" fmla="*/ 408515 h 462338"/>
                              <a:gd name="connsiteX283" fmla="*/ 828030 w 2014750"/>
                              <a:gd name="connsiteY283" fmla="*/ 408515 h 462338"/>
                              <a:gd name="connsiteX284" fmla="*/ 836412 w 2014750"/>
                              <a:gd name="connsiteY284" fmla="*/ 406991 h 462338"/>
                              <a:gd name="connsiteX285" fmla="*/ 871083 w 2014750"/>
                              <a:gd name="connsiteY285" fmla="*/ 393847 h 462338"/>
                              <a:gd name="connsiteX286" fmla="*/ 871083 w 2014750"/>
                              <a:gd name="connsiteY286" fmla="*/ 428804 h 462338"/>
                              <a:gd name="connsiteX287" fmla="*/ 864130 w 2014750"/>
                              <a:gd name="connsiteY287" fmla="*/ 428804 h 462338"/>
                              <a:gd name="connsiteX288" fmla="*/ 864130 w 2014750"/>
                              <a:gd name="connsiteY288" fmla="*/ 394133 h 462338"/>
                              <a:gd name="connsiteX289" fmla="*/ 851557 w 2014750"/>
                              <a:gd name="connsiteY289" fmla="*/ 394133 h 462338"/>
                              <a:gd name="connsiteX290" fmla="*/ 851557 w 2014750"/>
                              <a:gd name="connsiteY290" fmla="*/ 387370 h 462338"/>
                              <a:gd name="connsiteX291" fmla="*/ 883656 w 2014750"/>
                              <a:gd name="connsiteY291" fmla="*/ 387370 h 462338"/>
                              <a:gd name="connsiteX292" fmla="*/ 883656 w 2014750"/>
                              <a:gd name="connsiteY292" fmla="*/ 393847 h 462338"/>
                              <a:gd name="connsiteX293" fmla="*/ 898229 w 2014750"/>
                              <a:gd name="connsiteY293" fmla="*/ 428804 h 462338"/>
                              <a:gd name="connsiteX294" fmla="*/ 891181 w 2014750"/>
                              <a:gd name="connsiteY294" fmla="*/ 428804 h 462338"/>
                              <a:gd name="connsiteX295" fmla="*/ 891181 w 2014750"/>
                              <a:gd name="connsiteY295" fmla="*/ 387370 h 462338"/>
                              <a:gd name="connsiteX296" fmla="*/ 902134 w 2014750"/>
                              <a:gd name="connsiteY296" fmla="*/ 387370 h 462338"/>
                              <a:gd name="connsiteX297" fmla="*/ 914612 w 2014750"/>
                              <a:gd name="connsiteY297" fmla="*/ 413373 h 462338"/>
                              <a:gd name="connsiteX298" fmla="*/ 927376 w 2014750"/>
                              <a:gd name="connsiteY298" fmla="*/ 387370 h 462338"/>
                              <a:gd name="connsiteX299" fmla="*/ 938234 w 2014750"/>
                              <a:gd name="connsiteY299" fmla="*/ 387370 h 462338"/>
                              <a:gd name="connsiteX300" fmla="*/ 938234 w 2014750"/>
                              <a:gd name="connsiteY300" fmla="*/ 428804 h 462338"/>
                              <a:gd name="connsiteX301" fmla="*/ 931281 w 2014750"/>
                              <a:gd name="connsiteY301" fmla="*/ 428804 h 462338"/>
                              <a:gd name="connsiteX302" fmla="*/ 931281 w 2014750"/>
                              <a:gd name="connsiteY302" fmla="*/ 396895 h 462338"/>
                              <a:gd name="connsiteX303" fmla="*/ 916708 w 2014750"/>
                              <a:gd name="connsiteY303" fmla="*/ 425470 h 462338"/>
                              <a:gd name="connsiteX304" fmla="*/ 912802 w 2014750"/>
                              <a:gd name="connsiteY304" fmla="*/ 425470 h 462338"/>
                              <a:gd name="connsiteX305" fmla="*/ 898420 w 2014750"/>
                              <a:gd name="connsiteY305" fmla="*/ 396895 h 462338"/>
                              <a:gd name="connsiteX306" fmla="*/ 978811 w 2014750"/>
                              <a:gd name="connsiteY306" fmla="*/ 387370 h 462338"/>
                              <a:gd name="connsiteX307" fmla="*/ 978811 w 2014750"/>
                              <a:gd name="connsiteY307" fmla="*/ 393942 h 462338"/>
                              <a:gd name="connsiteX308" fmla="*/ 956713 w 2014750"/>
                              <a:gd name="connsiteY308" fmla="*/ 393942 h 462338"/>
                              <a:gd name="connsiteX309" fmla="*/ 956713 w 2014750"/>
                              <a:gd name="connsiteY309" fmla="*/ 404991 h 462338"/>
                              <a:gd name="connsiteX310" fmla="*/ 976525 w 2014750"/>
                              <a:gd name="connsiteY310" fmla="*/ 404991 h 462338"/>
                              <a:gd name="connsiteX311" fmla="*/ 976525 w 2014750"/>
                              <a:gd name="connsiteY311" fmla="*/ 411182 h 462338"/>
                              <a:gd name="connsiteX312" fmla="*/ 956713 w 2014750"/>
                              <a:gd name="connsiteY312" fmla="*/ 411182 h 462338"/>
                              <a:gd name="connsiteX313" fmla="*/ 956713 w 2014750"/>
                              <a:gd name="connsiteY313" fmla="*/ 422231 h 462338"/>
                              <a:gd name="connsiteX314" fmla="*/ 979477 w 2014750"/>
                              <a:gd name="connsiteY314" fmla="*/ 422231 h 462338"/>
                              <a:gd name="connsiteX315" fmla="*/ 979477 w 2014750"/>
                              <a:gd name="connsiteY315" fmla="*/ 428804 h 462338"/>
                              <a:gd name="connsiteX316" fmla="*/ 949759 w 2014750"/>
                              <a:gd name="connsiteY316" fmla="*/ 428804 h 462338"/>
                              <a:gd name="connsiteX317" fmla="*/ 949759 w 2014750"/>
                              <a:gd name="connsiteY317" fmla="*/ 387370 h 462338"/>
                              <a:gd name="connsiteX318" fmla="*/ 1019482 w 2014750"/>
                              <a:gd name="connsiteY318" fmla="*/ 387370 h 462338"/>
                              <a:gd name="connsiteX319" fmla="*/ 1026436 w 2014750"/>
                              <a:gd name="connsiteY319" fmla="*/ 387370 h 462338"/>
                              <a:gd name="connsiteX320" fmla="*/ 1026436 w 2014750"/>
                              <a:gd name="connsiteY320" fmla="*/ 428804 h 462338"/>
                              <a:gd name="connsiteX321" fmla="*/ 1018911 w 2014750"/>
                              <a:gd name="connsiteY321" fmla="*/ 428804 h 462338"/>
                              <a:gd name="connsiteX322" fmla="*/ 995479 w 2014750"/>
                              <a:gd name="connsiteY322" fmla="*/ 398609 h 462338"/>
                              <a:gd name="connsiteX323" fmla="*/ 995479 w 2014750"/>
                              <a:gd name="connsiteY323" fmla="*/ 428804 h 462338"/>
                              <a:gd name="connsiteX324" fmla="*/ 988431 w 2014750"/>
                              <a:gd name="connsiteY324" fmla="*/ 428804 h 462338"/>
                              <a:gd name="connsiteX325" fmla="*/ 988431 w 2014750"/>
                              <a:gd name="connsiteY325" fmla="*/ 387370 h 462338"/>
                              <a:gd name="connsiteX326" fmla="*/ 995479 w 2014750"/>
                              <a:gd name="connsiteY326" fmla="*/ 387370 h 462338"/>
                              <a:gd name="connsiteX327" fmla="*/ 1019482 w 2014750"/>
                              <a:gd name="connsiteY327" fmla="*/ 418326 h 462338"/>
                              <a:gd name="connsiteX328" fmla="*/ 1053582 w 2014750"/>
                              <a:gd name="connsiteY328" fmla="*/ 393847 h 462338"/>
                              <a:gd name="connsiteX329" fmla="*/ 1053582 w 2014750"/>
                              <a:gd name="connsiteY329" fmla="*/ 428804 h 462338"/>
                              <a:gd name="connsiteX330" fmla="*/ 1046629 w 2014750"/>
                              <a:gd name="connsiteY330" fmla="*/ 428804 h 462338"/>
                              <a:gd name="connsiteX331" fmla="*/ 1046629 w 2014750"/>
                              <a:gd name="connsiteY331" fmla="*/ 394133 h 462338"/>
                              <a:gd name="connsiteX332" fmla="*/ 1034056 w 2014750"/>
                              <a:gd name="connsiteY332" fmla="*/ 394133 h 462338"/>
                              <a:gd name="connsiteX333" fmla="*/ 1034056 w 2014750"/>
                              <a:gd name="connsiteY333" fmla="*/ 387370 h 462338"/>
                              <a:gd name="connsiteX334" fmla="*/ 1066155 w 2014750"/>
                              <a:gd name="connsiteY334" fmla="*/ 387370 h 462338"/>
                              <a:gd name="connsiteX335" fmla="*/ 1066155 w 2014750"/>
                              <a:gd name="connsiteY335" fmla="*/ 393847 h 462338"/>
                              <a:gd name="connsiteX336" fmla="*/ 1124543 w 2014750"/>
                              <a:gd name="connsiteY336" fmla="*/ 423089 h 462338"/>
                              <a:gd name="connsiteX337" fmla="*/ 1093587 w 2014750"/>
                              <a:gd name="connsiteY337" fmla="*/ 423089 h 462338"/>
                              <a:gd name="connsiteX338" fmla="*/ 1087300 w 2014750"/>
                              <a:gd name="connsiteY338" fmla="*/ 407849 h 462338"/>
                              <a:gd name="connsiteX339" fmla="*/ 1093587 w 2014750"/>
                              <a:gd name="connsiteY339" fmla="*/ 392513 h 462338"/>
                              <a:gd name="connsiteX340" fmla="*/ 1124543 w 2014750"/>
                              <a:gd name="connsiteY340" fmla="*/ 392513 h 462338"/>
                              <a:gd name="connsiteX341" fmla="*/ 1130830 w 2014750"/>
                              <a:gd name="connsiteY341" fmla="*/ 407849 h 462338"/>
                              <a:gd name="connsiteX342" fmla="*/ 1124543 w 2014750"/>
                              <a:gd name="connsiteY342" fmla="*/ 423374 h 462338"/>
                              <a:gd name="connsiteX343" fmla="*/ 1119495 w 2014750"/>
                              <a:gd name="connsiteY343" fmla="*/ 397181 h 462338"/>
                              <a:gd name="connsiteX344" fmla="*/ 1098883 w 2014750"/>
                              <a:gd name="connsiteY344" fmla="*/ 396929 h 462338"/>
                              <a:gd name="connsiteX345" fmla="*/ 1098635 w 2014750"/>
                              <a:gd name="connsiteY345" fmla="*/ 397181 h 462338"/>
                              <a:gd name="connsiteX346" fmla="*/ 1094444 w 2014750"/>
                              <a:gd name="connsiteY346" fmla="*/ 407849 h 462338"/>
                              <a:gd name="connsiteX347" fmla="*/ 1098635 w 2014750"/>
                              <a:gd name="connsiteY347" fmla="*/ 418421 h 462338"/>
                              <a:gd name="connsiteX348" fmla="*/ 1119247 w 2014750"/>
                              <a:gd name="connsiteY348" fmla="*/ 418673 h 462338"/>
                              <a:gd name="connsiteX349" fmla="*/ 1119495 w 2014750"/>
                              <a:gd name="connsiteY349" fmla="*/ 418421 h 462338"/>
                              <a:gd name="connsiteX350" fmla="*/ 1123686 w 2014750"/>
                              <a:gd name="connsiteY350" fmla="*/ 407849 h 462338"/>
                              <a:gd name="connsiteX351" fmla="*/ 1119495 w 2014750"/>
                              <a:gd name="connsiteY351" fmla="*/ 397466 h 462338"/>
                              <a:gd name="connsiteX352" fmla="*/ 1146641 w 2014750"/>
                              <a:gd name="connsiteY352" fmla="*/ 393942 h 462338"/>
                              <a:gd name="connsiteX353" fmla="*/ 1146641 w 2014750"/>
                              <a:gd name="connsiteY353" fmla="*/ 405277 h 462338"/>
                              <a:gd name="connsiteX354" fmla="*/ 1165024 w 2014750"/>
                              <a:gd name="connsiteY354" fmla="*/ 405277 h 462338"/>
                              <a:gd name="connsiteX355" fmla="*/ 1165024 w 2014750"/>
                              <a:gd name="connsiteY355" fmla="*/ 411754 h 462338"/>
                              <a:gd name="connsiteX356" fmla="*/ 1146641 w 2014750"/>
                              <a:gd name="connsiteY356" fmla="*/ 411754 h 462338"/>
                              <a:gd name="connsiteX357" fmla="*/ 1146641 w 2014750"/>
                              <a:gd name="connsiteY357" fmla="*/ 428804 h 462338"/>
                              <a:gd name="connsiteX358" fmla="*/ 1139688 w 2014750"/>
                              <a:gd name="connsiteY358" fmla="*/ 428804 h 462338"/>
                              <a:gd name="connsiteX359" fmla="*/ 1139688 w 2014750"/>
                              <a:gd name="connsiteY359" fmla="*/ 387370 h 462338"/>
                              <a:gd name="connsiteX360" fmla="*/ 1167310 w 2014750"/>
                              <a:gd name="connsiteY360" fmla="*/ 387370 h 462338"/>
                              <a:gd name="connsiteX361" fmla="*/ 1167310 w 2014750"/>
                              <a:gd name="connsiteY361" fmla="*/ 393942 h 462338"/>
                              <a:gd name="connsiteX362" fmla="*/ 1210554 w 2014750"/>
                              <a:gd name="connsiteY362" fmla="*/ 422517 h 462338"/>
                              <a:gd name="connsiteX363" fmla="*/ 1216745 w 2014750"/>
                              <a:gd name="connsiteY363" fmla="*/ 421374 h 462338"/>
                              <a:gd name="connsiteX364" fmla="*/ 1222174 w 2014750"/>
                              <a:gd name="connsiteY364" fmla="*/ 417469 h 462338"/>
                              <a:gd name="connsiteX365" fmla="*/ 1226746 w 2014750"/>
                              <a:gd name="connsiteY365" fmla="*/ 422136 h 462338"/>
                              <a:gd name="connsiteX366" fmla="*/ 1210744 w 2014750"/>
                              <a:gd name="connsiteY366" fmla="*/ 429375 h 462338"/>
                              <a:gd name="connsiteX367" fmla="*/ 1195219 w 2014750"/>
                              <a:gd name="connsiteY367" fmla="*/ 423374 h 462338"/>
                              <a:gd name="connsiteX368" fmla="*/ 1189027 w 2014750"/>
                              <a:gd name="connsiteY368" fmla="*/ 408039 h 462338"/>
                              <a:gd name="connsiteX369" fmla="*/ 1195314 w 2014750"/>
                              <a:gd name="connsiteY369" fmla="*/ 392704 h 462338"/>
                              <a:gd name="connsiteX370" fmla="*/ 1211221 w 2014750"/>
                              <a:gd name="connsiteY370" fmla="*/ 386513 h 462338"/>
                              <a:gd name="connsiteX371" fmla="*/ 1227318 w 2014750"/>
                              <a:gd name="connsiteY371" fmla="*/ 393561 h 462338"/>
                              <a:gd name="connsiteX372" fmla="*/ 1222841 w 2014750"/>
                              <a:gd name="connsiteY372" fmla="*/ 398419 h 462338"/>
                              <a:gd name="connsiteX373" fmla="*/ 1217317 w 2014750"/>
                              <a:gd name="connsiteY373" fmla="*/ 394514 h 462338"/>
                              <a:gd name="connsiteX374" fmla="*/ 1211030 w 2014750"/>
                              <a:gd name="connsiteY374" fmla="*/ 393371 h 462338"/>
                              <a:gd name="connsiteX375" fmla="*/ 1200553 w 2014750"/>
                              <a:gd name="connsiteY375" fmla="*/ 397466 h 462338"/>
                              <a:gd name="connsiteX376" fmla="*/ 1196266 w 2014750"/>
                              <a:gd name="connsiteY376" fmla="*/ 407753 h 462338"/>
                              <a:gd name="connsiteX377" fmla="*/ 1200553 w 2014750"/>
                              <a:gd name="connsiteY377" fmla="*/ 418326 h 462338"/>
                              <a:gd name="connsiteX378" fmla="*/ 1210554 w 2014750"/>
                              <a:gd name="connsiteY378" fmla="*/ 422708 h 462338"/>
                              <a:gd name="connsiteX379" fmla="*/ 1269895 w 2014750"/>
                              <a:gd name="connsiteY379" fmla="*/ 423184 h 462338"/>
                              <a:gd name="connsiteX380" fmla="*/ 1238843 w 2014750"/>
                              <a:gd name="connsiteY380" fmla="*/ 423184 h 462338"/>
                              <a:gd name="connsiteX381" fmla="*/ 1232557 w 2014750"/>
                              <a:gd name="connsiteY381" fmla="*/ 407944 h 462338"/>
                              <a:gd name="connsiteX382" fmla="*/ 1238843 w 2014750"/>
                              <a:gd name="connsiteY382" fmla="*/ 392609 h 462338"/>
                              <a:gd name="connsiteX383" fmla="*/ 1269895 w 2014750"/>
                              <a:gd name="connsiteY383" fmla="*/ 392609 h 462338"/>
                              <a:gd name="connsiteX384" fmla="*/ 1276181 w 2014750"/>
                              <a:gd name="connsiteY384" fmla="*/ 407944 h 462338"/>
                              <a:gd name="connsiteX385" fmla="*/ 1269895 w 2014750"/>
                              <a:gd name="connsiteY385" fmla="*/ 423374 h 462338"/>
                              <a:gd name="connsiteX386" fmla="*/ 1264751 w 2014750"/>
                              <a:gd name="connsiteY386" fmla="*/ 397276 h 462338"/>
                              <a:gd name="connsiteX387" fmla="*/ 1254369 w 2014750"/>
                              <a:gd name="connsiteY387" fmla="*/ 392894 h 462338"/>
                              <a:gd name="connsiteX388" fmla="*/ 1243987 w 2014750"/>
                              <a:gd name="connsiteY388" fmla="*/ 397276 h 462338"/>
                              <a:gd name="connsiteX389" fmla="*/ 1239700 w 2014750"/>
                              <a:gd name="connsiteY389" fmla="*/ 407944 h 462338"/>
                              <a:gd name="connsiteX390" fmla="*/ 1243987 w 2014750"/>
                              <a:gd name="connsiteY390" fmla="*/ 418517 h 462338"/>
                              <a:gd name="connsiteX391" fmla="*/ 1254369 w 2014750"/>
                              <a:gd name="connsiteY391" fmla="*/ 422898 h 462338"/>
                              <a:gd name="connsiteX392" fmla="*/ 1264751 w 2014750"/>
                              <a:gd name="connsiteY392" fmla="*/ 418517 h 462338"/>
                              <a:gd name="connsiteX393" fmla="*/ 1268942 w 2014750"/>
                              <a:gd name="connsiteY393" fmla="*/ 407944 h 462338"/>
                              <a:gd name="connsiteX394" fmla="*/ 1264751 w 2014750"/>
                              <a:gd name="connsiteY394" fmla="*/ 397466 h 462338"/>
                              <a:gd name="connsiteX395" fmla="*/ 1291993 w 2014750"/>
                              <a:gd name="connsiteY395" fmla="*/ 428899 h 462338"/>
                              <a:gd name="connsiteX396" fmla="*/ 1284944 w 2014750"/>
                              <a:gd name="connsiteY396" fmla="*/ 428899 h 462338"/>
                              <a:gd name="connsiteX397" fmla="*/ 1284944 w 2014750"/>
                              <a:gd name="connsiteY397" fmla="*/ 387370 h 462338"/>
                              <a:gd name="connsiteX398" fmla="*/ 1295898 w 2014750"/>
                              <a:gd name="connsiteY398" fmla="*/ 387370 h 462338"/>
                              <a:gd name="connsiteX399" fmla="*/ 1308376 w 2014750"/>
                              <a:gd name="connsiteY399" fmla="*/ 413373 h 462338"/>
                              <a:gd name="connsiteX400" fmla="*/ 1320853 w 2014750"/>
                              <a:gd name="connsiteY400" fmla="*/ 387370 h 462338"/>
                              <a:gd name="connsiteX401" fmla="*/ 1331712 w 2014750"/>
                              <a:gd name="connsiteY401" fmla="*/ 387370 h 462338"/>
                              <a:gd name="connsiteX402" fmla="*/ 1331712 w 2014750"/>
                              <a:gd name="connsiteY402" fmla="*/ 428804 h 462338"/>
                              <a:gd name="connsiteX403" fmla="*/ 1324663 w 2014750"/>
                              <a:gd name="connsiteY403" fmla="*/ 428804 h 462338"/>
                              <a:gd name="connsiteX404" fmla="*/ 1324663 w 2014750"/>
                              <a:gd name="connsiteY404" fmla="*/ 396895 h 462338"/>
                              <a:gd name="connsiteX405" fmla="*/ 1310281 w 2014750"/>
                              <a:gd name="connsiteY405" fmla="*/ 425470 h 462338"/>
                              <a:gd name="connsiteX406" fmla="*/ 1306375 w 2014750"/>
                              <a:gd name="connsiteY406" fmla="*/ 425470 h 462338"/>
                              <a:gd name="connsiteX407" fmla="*/ 1291993 w 2014750"/>
                              <a:gd name="connsiteY407" fmla="*/ 396895 h 462338"/>
                              <a:gd name="connsiteX408" fmla="*/ 1371145 w 2014750"/>
                              <a:gd name="connsiteY408" fmla="*/ 390799 h 462338"/>
                              <a:gd name="connsiteX409" fmla="*/ 1375432 w 2014750"/>
                              <a:gd name="connsiteY409" fmla="*/ 401943 h 462338"/>
                              <a:gd name="connsiteX410" fmla="*/ 1371050 w 2014750"/>
                              <a:gd name="connsiteY410" fmla="*/ 412992 h 462338"/>
                              <a:gd name="connsiteX411" fmla="*/ 1357525 w 2014750"/>
                              <a:gd name="connsiteY411" fmla="*/ 416516 h 462338"/>
                              <a:gd name="connsiteX412" fmla="*/ 1350190 w 2014750"/>
                              <a:gd name="connsiteY412" fmla="*/ 416516 h 462338"/>
                              <a:gd name="connsiteX413" fmla="*/ 1350190 w 2014750"/>
                              <a:gd name="connsiteY413" fmla="*/ 428613 h 462338"/>
                              <a:gd name="connsiteX414" fmla="*/ 1343142 w 2014750"/>
                              <a:gd name="connsiteY414" fmla="*/ 428613 h 462338"/>
                              <a:gd name="connsiteX415" fmla="*/ 1343142 w 2014750"/>
                              <a:gd name="connsiteY415" fmla="*/ 387370 h 462338"/>
                              <a:gd name="connsiteX416" fmla="*/ 1357429 w 2014750"/>
                              <a:gd name="connsiteY416" fmla="*/ 387370 h 462338"/>
                              <a:gd name="connsiteX417" fmla="*/ 1371145 w 2014750"/>
                              <a:gd name="connsiteY417" fmla="*/ 391275 h 462338"/>
                              <a:gd name="connsiteX418" fmla="*/ 1366192 w 2014750"/>
                              <a:gd name="connsiteY418" fmla="*/ 407944 h 462338"/>
                              <a:gd name="connsiteX419" fmla="*/ 1368288 w 2014750"/>
                              <a:gd name="connsiteY419" fmla="*/ 401372 h 462338"/>
                              <a:gd name="connsiteX420" fmla="*/ 1365621 w 2014750"/>
                              <a:gd name="connsiteY420" fmla="*/ 395371 h 462338"/>
                              <a:gd name="connsiteX421" fmla="*/ 1357239 w 2014750"/>
                              <a:gd name="connsiteY421" fmla="*/ 393561 h 462338"/>
                              <a:gd name="connsiteX422" fmla="*/ 1350190 w 2014750"/>
                              <a:gd name="connsiteY422" fmla="*/ 393561 h 462338"/>
                              <a:gd name="connsiteX423" fmla="*/ 1350190 w 2014750"/>
                              <a:gd name="connsiteY423" fmla="*/ 410135 h 462338"/>
                              <a:gd name="connsiteX424" fmla="*/ 1358287 w 2014750"/>
                              <a:gd name="connsiteY424" fmla="*/ 410135 h 462338"/>
                              <a:gd name="connsiteX425" fmla="*/ 1366192 w 2014750"/>
                              <a:gd name="connsiteY425" fmla="*/ 408420 h 462338"/>
                              <a:gd name="connsiteX426" fmla="*/ 1392958 w 2014750"/>
                              <a:gd name="connsiteY426" fmla="*/ 419564 h 462338"/>
                              <a:gd name="connsiteX427" fmla="*/ 1407902 w 2014750"/>
                              <a:gd name="connsiteY427" fmla="*/ 420051 h 462338"/>
                              <a:gd name="connsiteX428" fmla="*/ 1408388 w 2014750"/>
                              <a:gd name="connsiteY428" fmla="*/ 419564 h 462338"/>
                              <a:gd name="connsiteX429" fmla="*/ 1411246 w 2014750"/>
                              <a:gd name="connsiteY429" fmla="*/ 410611 h 462338"/>
                              <a:gd name="connsiteX430" fmla="*/ 1411246 w 2014750"/>
                              <a:gd name="connsiteY430" fmla="*/ 387370 h 462338"/>
                              <a:gd name="connsiteX431" fmla="*/ 1418199 w 2014750"/>
                              <a:gd name="connsiteY431" fmla="*/ 387370 h 462338"/>
                              <a:gd name="connsiteX432" fmla="*/ 1418199 w 2014750"/>
                              <a:gd name="connsiteY432" fmla="*/ 410611 h 462338"/>
                              <a:gd name="connsiteX433" fmla="*/ 1413246 w 2014750"/>
                              <a:gd name="connsiteY433" fmla="*/ 424422 h 462338"/>
                              <a:gd name="connsiteX434" fmla="*/ 1388100 w 2014750"/>
                              <a:gd name="connsiteY434" fmla="*/ 424422 h 462338"/>
                              <a:gd name="connsiteX435" fmla="*/ 1383147 w 2014750"/>
                              <a:gd name="connsiteY435" fmla="*/ 410611 h 462338"/>
                              <a:gd name="connsiteX436" fmla="*/ 1383147 w 2014750"/>
                              <a:gd name="connsiteY436" fmla="*/ 387370 h 462338"/>
                              <a:gd name="connsiteX437" fmla="*/ 1390100 w 2014750"/>
                              <a:gd name="connsiteY437" fmla="*/ 387370 h 462338"/>
                              <a:gd name="connsiteX438" fmla="*/ 1390100 w 2014750"/>
                              <a:gd name="connsiteY438" fmla="*/ 410325 h 462338"/>
                              <a:gd name="connsiteX439" fmla="*/ 1392958 w 2014750"/>
                              <a:gd name="connsiteY439" fmla="*/ 419564 h 462338"/>
                              <a:gd name="connsiteX440" fmla="*/ 1444774 w 2014750"/>
                              <a:gd name="connsiteY440" fmla="*/ 394133 h 462338"/>
                              <a:gd name="connsiteX441" fmla="*/ 1444774 w 2014750"/>
                              <a:gd name="connsiteY441" fmla="*/ 429089 h 462338"/>
                              <a:gd name="connsiteX442" fmla="*/ 1437820 w 2014750"/>
                              <a:gd name="connsiteY442" fmla="*/ 429089 h 462338"/>
                              <a:gd name="connsiteX443" fmla="*/ 1437820 w 2014750"/>
                              <a:gd name="connsiteY443" fmla="*/ 394133 h 462338"/>
                              <a:gd name="connsiteX444" fmla="*/ 1425247 w 2014750"/>
                              <a:gd name="connsiteY444" fmla="*/ 394133 h 462338"/>
                              <a:gd name="connsiteX445" fmla="*/ 1425247 w 2014750"/>
                              <a:gd name="connsiteY445" fmla="*/ 387370 h 462338"/>
                              <a:gd name="connsiteX446" fmla="*/ 1457347 w 2014750"/>
                              <a:gd name="connsiteY446" fmla="*/ 387370 h 462338"/>
                              <a:gd name="connsiteX447" fmla="*/ 1457347 w 2014750"/>
                              <a:gd name="connsiteY447" fmla="*/ 393847 h 462338"/>
                              <a:gd name="connsiteX448" fmla="*/ 1494018 w 2014750"/>
                              <a:gd name="connsiteY448" fmla="*/ 387656 h 462338"/>
                              <a:gd name="connsiteX449" fmla="*/ 1494018 w 2014750"/>
                              <a:gd name="connsiteY449" fmla="*/ 394228 h 462338"/>
                              <a:gd name="connsiteX450" fmla="*/ 1471920 w 2014750"/>
                              <a:gd name="connsiteY450" fmla="*/ 394228 h 462338"/>
                              <a:gd name="connsiteX451" fmla="*/ 1471920 w 2014750"/>
                              <a:gd name="connsiteY451" fmla="*/ 405277 h 462338"/>
                              <a:gd name="connsiteX452" fmla="*/ 1491732 w 2014750"/>
                              <a:gd name="connsiteY452" fmla="*/ 405277 h 462338"/>
                              <a:gd name="connsiteX453" fmla="*/ 1491732 w 2014750"/>
                              <a:gd name="connsiteY453" fmla="*/ 411468 h 462338"/>
                              <a:gd name="connsiteX454" fmla="*/ 1471920 w 2014750"/>
                              <a:gd name="connsiteY454" fmla="*/ 411468 h 462338"/>
                              <a:gd name="connsiteX455" fmla="*/ 1471920 w 2014750"/>
                              <a:gd name="connsiteY455" fmla="*/ 422517 h 462338"/>
                              <a:gd name="connsiteX456" fmla="*/ 1494685 w 2014750"/>
                              <a:gd name="connsiteY456" fmla="*/ 422517 h 462338"/>
                              <a:gd name="connsiteX457" fmla="*/ 1494685 w 2014750"/>
                              <a:gd name="connsiteY457" fmla="*/ 429089 h 462338"/>
                              <a:gd name="connsiteX458" fmla="*/ 1464871 w 2014750"/>
                              <a:gd name="connsiteY458" fmla="*/ 429089 h 462338"/>
                              <a:gd name="connsiteX459" fmla="*/ 1464871 w 2014750"/>
                              <a:gd name="connsiteY459" fmla="*/ 387370 h 462338"/>
                              <a:gd name="connsiteX460" fmla="*/ 1536690 w 2014750"/>
                              <a:gd name="connsiteY460" fmla="*/ 401181 h 462338"/>
                              <a:gd name="connsiteX461" fmla="*/ 1527736 w 2014750"/>
                              <a:gd name="connsiteY461" fmla="*/ 414040 h 462338"/>
                              <a:gd name="connsiteX462" fmla="*/ 1538595 w 2014750"/>
                              <a:gd name="connsiteY462" fmla="*/ 429089 h 462338"/>
                              <a:gd name="connsiteX463" fmla="*/ 1529641 w 2014750"/>
                              <a:gd name="connsiteY463" fmla="*/ 429089 h 462338"/>
                              <a:gd name="connsiteX464" fmla="*/ 1520116 w 2014750"/>
                              <a:gd name="connsiteY464" fmla="*/ 415183 h 462338"/>
                              <a:gd name="connsiteX465" fmla="*/ 1510591 w 2014750"/>
                              <a:gd name="connsiteY465" fmla="*/ 415183 h 462338"/>
                              <a:gd name="connsiteX466" fmla="*/ 1510591 w 2014750"/>
                              <a:gd name="connsiteY466" fmla="*/ 429089 h 462338"/>
                              <a:gd name="connsiteX467" fmla="*/ 1503638 w 2014750"/>
                              <a:gd name="connsiteY467" fmla="*/ 429089 h 462338"/>
                              <a:gd name="connsiteX468" fmla="*/ 1503638 w 2014750"/>
                              <a:gd name="connsiteY468" fmla="*/ 387370 h 462338"/>
                              <a:gd name="connsiteX469" fmla="*/ 1519069 w 2014750"/>
                              <a:gd name="connsiteY469" fmla="*/ 387370 h 462338"/>
                              <a:gd name="connsiteX470" fmla="*/ 1532594 w 2014750"/>
                              <a:gd name="connsiteY470" fmla="*/ 390608 h 462338"/>
                              <a:gd name="connsiteX471" fmla="*/ 1536690 w 2014750"/>
                              <a:gd name="connsiteY471" fmla="*/ 401181 h 462338"/>
                              <a:gd name="connsiteX472" fmla="*/ 1527165 w 2014750"/>
                              <a:gd name="connsiteY472" fmla="*/ 406991 h 462338"/>
                              <a:gd name="connsiteX473" fmla="*/ 1529356 w 2014750"/>
                              <a:gd name="connsiteY473" fmla="*/ 401086 h 462338"/>
                              <a:gd name="connsiteX474" fmla="*/ 1527165 w 2014750"/>
                              <a:gd name="connsiteY474" fmla="*/ 395561 h 462338"/>
                              <a:gd name="connsiteX475" fmla="*/ 1519354 w 2014750"/>
                              <a:gd name="connsiteY475" fmla="*/ 394037 h 462338"/>
                              <a:gd name="connsiteX476" fmla="*/ 1510401 w 2014750"/>
                              <a:gd name="connsiteY476" fmla="*/ 394037 h 462338"/>
                              <a:gd name="connsiteX477" fmla="*/ 1510401 w 2014750"/>
                              <a:gd name="connsiteY477" fmla="*/ 408801 h 462338"/>
                              <a:gd name="connsiteX478" fmla="*/ 1519164 w 2014750"/>
                              <a:gd name="connsiteY478" fmla="*/ 408801 h 462338"/>
                              <a:gd name="connsiteX479" fmla="*/ 1527355 w 2014750"/>
                              <a:gd name="connsiteY479" fmla="*/ 406991 h 462338"/>
                              <a:gd name="connsiteX480" fmla="*/ 1574790 w 2014750"/>
                              <a:gd name="connsiteY480" fmla="*/ 393180 h 462338"/>
                              <a:gd name="connsiteX481" fmla="*/ 1569837 w 2014750"/>
                              <a:gd name="connsiteY481" fmla="*/ 394418 h 462338"/>
                              <a:gd name="connsiteX482" fmla="*/ 1567837 w 2014750"/>
                              <a:gd name="connsiteY482" fmla="*/ 398133 h 462338"/>
                              <a:gd name="connsiteX483" fmla="*/ 1569837 w 2014750"/>
                              <a:gd name="connsiteY483" fmla="*/ 402038 h 462338"/>
                              <a:gd name="connsiteX484" fmla="*/ 1578124 w 2014750"/>
                              <a:gd name="connsiteY484" fmla="*/ 404896 h 462338"/>
                              <a:gd name="connsiteX485" fmla="*/ 1587649 w 2014750"/>
                              <a:gd name="connsiteY485" fmla="*/ 409182 h 462338"/>
                              <a:gd name="connsiteX486" fmla="*/ 1590887 w 2014750"/>
                              <a:gd name="connsiteY486" fmla="*/ 417374 h 462338"/>
                              <a:gd name="connsiteX487" fmla="*/ 1586791 w 2014750"/>
                              <a:gd name="connsiteY487" fmla="*/ 426232 h 462338"/>
                              <a:gd name="connsiteX488" fmla="*/ 1576028 w 2014750"/>
                              <a:gd name="connsiteY488" fmla="*/ 429566 h 462338"/>
                              <a:gd name="connsiteX489" fmla="*/ 1558788 w 2014750"/>
                              <a:gd name="connsiteY489" fmla="*/ 422898 h 462338"/>
                              <a:gd name="connsiteX490" fmla="*/ 1563169 w 2014750"/>
                              <a:gd name="connsiteY490" fmla="*/ 417564 h 462338"/>
                              <a:gd name="connsiteX491" fmla="*/ 1576219 w 2014750"/>
                              <a:gd name="connsiteY491" fmla="*/ 423089 h 462338"/>
                              <a:gd name="connsiteX492" fmla="*/ 1581553 w 2014750"/>
                              <a:gd name="connsiteY492" fmla="*/ 421565 h 462338"/>
                              <a:gd name="connsiteX493" fmla="*/ 1583553 w 2014750"/>
                              <a:gd name="connsiteY493" fmla="*/ 417755 h 462338"/>
                              <a:gd name="connsiteX494" fmla="*/ 1581743 w 2014750"/>
                              <a:gd name="connsiteY494" fmla="*/ 414040 h 462338"/>
                              <a:gd name="connsiteX495" fmla="*/ 1575266 w 2014750"/>
                              <a:gd name="connsiteY495" fmla="*/ 411563 h 462338"/>
                              <a:gd name="connsiteX496" fmla="*/ 1568408 w 2014750"/>
                              <a:gd name="connsiteY496" fmla="*/ 409563 h 462338"/>
                              <a:gd name="connsiteX497" fmla="*/ 1564122 w 2014750"/>
                              <a:gd name="connsiteY497" fmla="*/ 407182 h 462338"/>
                              <a:gd name="connsiteX498" fmla="*/ 1560502 w 2014750"/>
                              <a:gd name="connsiteY498" fmla="*/ 398609 h 462338"/>
                              <a:gd name="connsiteX499" fmla="*/ 1564693 w 2014750"/>
                              <a:gd name="connsiteY499" fmla="*/ 389846 h 462338"/>
                              <a:gd name="connsiteX500" fmla="*/ 1574980 w 2014750"/>
                              <a:gd name="connsiteY500" fmla="*/ 386703 h 462338"/>
                              <a:gd name="connsiteX501" fmla="*/ 1582886 w 2014750"/>
                              <a:gd name="connsiteY501" fmla="*/ 388037 h 462338"/>
                              <a:gd name="connsiteX502" fmla="*/ 1589649 w 2014750"/>
                              <a:gd name="connsiteY502" fmla="*/ 391656 h 462338"/>
                              <a:gd name="connsiteX503" fmla="*/ 1585934 w 2014750"/>
                              <a:gd name="connsiteY503" fmla="*/ 396895 h 462338"/>
                              <a:gd name="connsiteX504" fmla="*/ 1580886 w 2014750"/>
                              <a:gd name="connsiteY504" fmla="*/ 394228 h 462338"/>
                              <a:gd name="connsiteX505" fmla="*/ 1575457 w 2014750"/>
                              <a:gd name="connsiteY505" fmla="*/ 393180 h 462338"/>
                              <a:gd name="connsiteX506" fmla="*/ 1618510 w 2014750"/>
                              <a:gd name="connsiteY506" fmla="*/ 422708 h 462338"/>
                              <a:gd name="connsiteX507" fmla="*/ 1624701 w 2014750"/>
                              <a:gd name="connsiteY507" fmla="*/ 421565 h 462338"/>
                              <a:gd name="connsiteX508" fmla="*/ 1630130 w 2014750"/>
                              <a:gd name="connsiteY508" fmla="*/ 417659 h 462338"/>
                              <a:gd name="connsiteX509" fmla="*/ 1634702 w 2014750"/>
                              <a:gd name="connsiteY509" fmla="*/ 422327 h 462338"/>
                              <a:gd name="connsiteX510" fmla="*/ 1618700 w 2014750"/>
                              <a:gd name="connsiteY510" fmla="*/ 429566 h 462338"/>
                              <a:gd name="connsiteX511" fmla="*/ 1603174 w 2014750"/>
                              <a:gd name="connsiteY511" fmla="*/ 423565 h 462338"/>
                              <a:gd name="connsiteX512" fmla="*/ 1596983 w 2014750"/>
                              <a:gd name="connsiteY512" fmla="*/ 408230 h 462338"/>
                              <a:gd name="connsiteX513" fmla="*/ 1603270 w 2014750"/>
                              <a:gd name="connsiteY513" fmla="*/ 392894 h 462338"/>
                              <a:gd name="connsiteX514" fmla="*/ 1619176 w 2014750"/>
                              <a:gd name="connsiteY514" fmla="*/ 386703 h 462338"/>
                              <a:gd name="connsiteX515" fmla="*/ 1635274 w 2014750"/>
                              <a:gd name="connsiteY515" fmla="*/ 393752 h 462338"/>
                              <a:gd name="connsiteX516" fmla="*/ 1630797 w 2014750"/>
                              <a:gd name="connsiteY516" fmla="*/ 398609 h 462338"/>
                              <a:gd name="connsiteX517" fmla="*/ 1625177 w 2014750"/>
                              <a:gd name="connsiteY517" fmla="*/ 394704 h 462338"/>
                              <a:gd name="connsiteX518" fmla="*/ 1618986 w 2014750"/>
                              <a:gd name="connsiteY518" fmla="*/ 393561 h 462338"/>
                              <a:gd name="connsiteX519" fmla="*/ 1608508 w 2014750"/>
                              <a:gd name="connsiteY519" fmla="*/ 397657 h 462338"/>
                              <a:gd name="connsiteX520" fmla="*/ 1604222 w 2014750"/>
                              <a:gd name="connsiteY520" fmla="*/ 407944 h 462338"/>
                              <a:gd name="connsiteX521" fmla="*/ 1608413 w 2014750"/>
                              <a:gd name="connsiteY521" fmla="*/ 418517 h 462338"/>
                              <a:gd name="connsiteX522" fmla="*/ 1619176 w 2014750"/>
                              <a:gd name="connsiteY522" fmla="*/ 422708 h 462338"/>
                              <a:gd name="connsiteX523" fmla="*/ 1643846 w 2014750"/>
                              <a:gd name="connsiteY523" fmla="*/ 387370 h 462338"/>
                              <a:gd name="connsiteX524" fmla="*/ 1650799 w 2014750"/>
                              <a:gd name="connsiteY524" fmla="*/ 387370 h 462338"/>
                              <a:gd name="connsiteX525" fmla="*/ 1650799 w 2014750"/>
                              <a:gd name="connsiteY525" fmla="*/ 428804 h 462338"/>
                              <a:gd name="connsiteX526" fmla="*/ 1643846 w 2014750"/>
                              <a:gd name="connsiteY526" fmla="*/ 428804 h 462338"/>
                              <a:gd name="connsiteX527" fmla="*/ 1691471 w 2014750"/>
                              <a:gd name="connsiteY527" fmla="*/ 387370 h 462338"/>
                              <a:gd name="connsiteX528" fmla="*/ 1691471 w 2014750"/>
                              <a:gd name="connsiteY528" fmla="*/ 393942 h 462338"/>
                              <a:gd name="connsiteX529" fmla="*/ 1669183 w 2014750"/>
                              <a:gd name="connsiteY529" fmla="*/ 393942 h 462338"/>
                              <a:gd name="connsiteX530" fmla="*/ 1669183 w 2014750"/>
                              <a:gd name="connsiteY530" fmla="*/ 404991 h 462338"/>
                              <a:gd name="connsiteX531" fmla="*/ 1689090 w 2014750"/>
                              <a:gd name="connsiteY531" fmla="*/ 404991 h 462338"/>
                              <a:gd name="connsiteX532" fmla="*/ 1689090 w 2014750"/>
                              <a:gd name="connsiteY532" fmla="*/ 411182 h 462338"/>
                              <a:gd name="connsiteX533" fmla="*/ 1669183 w 2014750"/>
                              <a:gd name="connsiteY533" fmla="*/ 411182 h 462338"/>
                              <a:gd name="connsiteX534" fmla="*/ 1669183 w 2014750"/>
                              <a:gd name="connsiteY534" fmla="*/ 422231 h 462338"/>
                              <a:gd name="connsiteX535" fmla="*/ 1692043 w 2014750"/>
                              <a:gd name="connsiteY535" fmla="*/ 422231 h 462338"/>
                              <a:gd name="connsiteX536" fmla="*/ 1692043 w 2014750"/>
                              <a:gd name="connsiteY536" fmla="*/ 428804 h 462338"/>
                              <a:gd name="connsiteX537" fmla="*/ 1662229 w 2014750"/>
                              <a:gd name="connsiteY537" fmla="*/ 428804 h 462338"/>
                              <a:gd name="connsiteX538" fmla="*/ 1662229 w 2014750"/>
                              <a:gd name="connsiteY538" fmla="*/ 387370 h 462338"/>
                              <a:gd name="connsiteX539" fmla="*/ 1732143 w 2014750"/>
                              <a:gd name="connsiteY539" fmla="*/ 387370 h 462338"/>
                              <a:gd name="connsiteX540" fmla="*/ 1739191 w 2014750"/>
                              <a:gd name="connsiteY540" fmla="*/ 387370 h 462338"/>
                              <a:gd name="connsiteX541" fmla="*/ 1739191 w 2014750"/>
                              <a:gd name="connsiteY541" fmla="*/ 428804 h 462338"/>
                              <a:gd name="connsiteX542" fmla="*/ 1731571 w 2014750"/>
                              <a:gd name="connsiteY542" fmla="*/ 428804 h 462338"/>
                              <a:gd name="connsiteX543" fmla="*/ 1708140 w 2014750"/>
                              <a:gd name="connsiteY543" fmla="*/ 398609 h 462338"/>
                              <a:gd name="connsiteX544" fmla="*/ 1708140 w 2014750"/>
                              <a:gd name="connsiteY544" fmla="*/ 428804 h 462338"/>
                              <a:gd name="connsiteX545" fmla="*/ 1701187 w 2014750"/>
                              <a:gd name="connsiteY545" fmla="*/ 428804 h 462338"/>
                              <a:gd name="connsiteX546" fmla="*/ 1701187 w 2014750"/>
                              <a:gd name="connsiteY546" fmla="*/ 387370 h 462338"/>
                              <a:gd name="connsiteX547" fmla="*/ 1708140 w 2014750"/>
                              <a:gd name="connsiteY547" fmla="*/ 387370 h 462338"/>
                              <a:gd name="connsiteX548" fmla="*/ 1732143 w 2014750"/>
                              <a:gd name="connsiteY548" fmla="*/ 418326 h 462338"/>
                              <a:gd name="connsiteX549" fmla="*/ 1769576 w 2014750"/>
                              <a:gd name="connsiteY549" fmla="*/ 422422 h 462338"/>
                              <a:gd name="connsiteX550" fmla="*/ 1775767 w 2014750"/>
                              <a:gd name="connsiteY550" fmla="*/ 421279 h 462338"/>
                              <a:gd name="connsiteX551" fmla="*/ 1781197 w 2014750"/>
                              <a:gd name="connsiteY551" fmla="*/ 417374 h 462338"/>
                              <a:gd name="connsiteX552" fmla="*/ 1785673 w 2014750"/>
                              <a:gd name="connsiteY552" fmla="*/ 422041 h 462338"/>
                              <a:gd name="connsiteX553" fmla="*/ 1769767 w 2014750"/>
                              <a:gd name="connsiteY553" fmla="*/ 429280 h 462338"/>
                              <a:gd name="connsiteX554" fmla="*/ 1754146 w 2014750"/>
                              <a:gd name="connsiteY554" fmla="*/ 423279 h 462338"/>
                              <a:gd name="connsiteX555" fmla="*/ 1747954 w 2014750"/>
                              <a:gd name="connsiteY555" fmla="*/ 407944 h 462338"/>
                              <a:gd name="connsiteX556" fmla="*/ 1754336 w 2014750"/>
                              <a:gd name="connsiteY556" fmla="*/ 392609 h 462338"/>
                              <a:gd name="connsiteX557" fmla="*/ 1786340 w 2014750"/>
                              <a:gd name="connsiteY557" fmla="*/ 393466 h 462338"/>
                              <a:gd name="connsiteX558" fmla="*/ 1781863 w 2014750"/>
                              <a:gd name="connsiteY558" fmla="*/ 398324 h 462338"/>
                              <a:gd name="connsiteX559" fmla="*/ 1776244 w 2014750"/>
                              <a:gd name="connsiteY559" fmla="*/ 394418 h 462338"/>
                              <a:gd name="connsiteX560" fmla="*/ 1770052 w 2014750"/>
                              <a:gd name="connsiteY560" fmla="*/ 393275 h 462338"/>
                              <a:gd name="connsiteX561" fmla="*/ 1759480 w 2014750"/>
                              <a:gd name="connsiteY561" fmla="*/ 397371 h 462338"/>
                              <a:gd name="connsiteX562" fmla="*/ 1755289 w 2014750"/>
                              <a:gd name="connsiteY562" fmla="*/ 407658 h 462338"/>
                              <a:gd name="connsiteX563" fmla="*/ 1759480 w 2014750"/>
                              <a:gd name="connsiteY563" fmla="*/ 418231 h 462338"/>
                              <a:gd name="connsiteX564" fmla="*/ 1769481 w 2014750"/>
                              <a:gd name="connsiteY564" fmla="*/ 422708 h 462338"/>
                              <a:gd name="connsiteX565" fmla="*/ 1823202 w 2014750"/>
                              <a:gd name="connsiteY565" fmla="*/ 387370 h 462338"/>
                              <a:gd name="connsiteX566" fmla="*/ 1823202 w 2014750"/>
                              <a:gd name="connsiteY566" fmla="*/ 393942 h 462338"/>
                              <a:gd name="connsiteX567" fmla="*/ 1801104 w 2014750"/>
                              <a:gd name="connsiteY567" fmla="*/ 393942 h 462338"/>
                              <a:gd name="connsiteX568" fmla="*/ 1801104 w 2014750"/>
                              <a:gd name="connsiteY568" fmla="*/ 404991 h 462338"/>
                              <a:gd name="connsiteX569" fmla="*/ 1820916 w 2014750"/>
                              <a:gd name="connsiteY569" fmla="*/ 404991 h 462338"/>
                              <a:gd name="connsiteX570" fmla="*/ 1820916 w 2014750"/>
                              <a:gd name="connsiteY570" fmla="*/ 411182 h 462338"/>
                              <a:gd name="connsiteX571" fmla="*/ 1801104 w 2014750"/>
                              <a:gd name="connsiteY571" fmla="*/ 411182 h 462338"/>
                              <a:gd name="connsiteX572" fmla="*/ 1801104 w 2014750"/>
                              <a:gd name="connsiteY572" fmla="*/ 422231 h 462338"/>
                              <a:gd name="connsiteX573" fmla="*/ 1823869 w 2014750"/>
                              <a:gd name="connsiteY573" fmla="*/ 422231 h 462338"/>
                              <a:gd name="connsiteX574" fmla="*/ 1823869 w 2014750"/>
                              <a:gd name="connsiteY574" fmla="*/ 428804 h 462338"/>
                              <a:gd name="connsiteX575" fmla="*/ 1794151 w 2014750"/>
                              <a:gd name="connsiteY575" fmla="*/ 428804 h 462338"/>
                              <a:gd name="connsiteX576" fmla="*/ 1794151 w 2014750"/>
                              <a:gd name="connsiteY576" fmla="*/ 387370 h 462338"/>
                              <a:gd name="connsiteX577" fmla="*/ 173758 w 2014750"/>
                              <a:gd name="connsiteY577" fmla="*/ 347555 h 462338"/>
                              <a:gd name="connsiteX578" fmla="*/ 244814 w 2014750"/>
                              <a:gd name="connsiteY578" fmla="*/ 388799 h 462338"/>
                              <a:gd name="connsiteX579" fmla="*/ 380164 w 2014750"/>
                              <a:gd name="connsiteY579" fmla="*/ 352889 h 462338"/>
                              <a:gd name="connsiteX580" fmla="*/ 449983 w 2014750"/>
                              <a:gd name="connsiteY580" fmla="*/ 273070 h 462338"/>
                              <a:gd name="connsiteX581" fmla="*/ 385879 w 2014750"/>
                              <a:gd name="connsiteY581" fmla="*/ 50852 h 462338"/>
                              <a:gd name="connsiteX582" fmla="*/ 219954 w 2014750"/>
                              <a:gd name="connsiteY582" fmla="*/ 6370 h 462338"/>
                              <a:gd name="connsiteX583" fmla="*/ 68030 w 2014750"/>
                              <a:gd name="connsiteY583" fmla="*/ 78188 h 462338"/>
                              <a:gd name="connsiteX584" fmla="*/ 42598 w 2014750"/>
                              <a:gd name="connsiteY584" fmla="*/ 109716 h 462338"/>
                              <a:gd name="connsiteX585" fmla="*/ 26882 w 2014750"/>
                              <a:gd name="connsiteY585" fmla="*/ 336030 h 462338"/>
                              <a:gd name="connsiteX586" fmla="*/ 154708 w 2014750"/>
                              <a:gd name="connsiteY586" fmla="*/ 445758 h 462338"/>
                              <a:gd name="connsiteX587" fmla="*/ 244052 w 2014750"/>
                              <a:gd name="connsiteY587" fmla="*/ 462332 h 462338"/>
                              <a:gd name="connsiteX588" fmla="*/ 283962 w 2014750"/>
                              <a:gd name="connsiteY588" fmla="*/ 459569 h 462338"/>
                              <a:gd name="connsiteX589" fmla="*/ 420169 w 2014750"/>
                              <a:gd name="connsiteY589" fmla="*/ 409373 h 462338"/>
                              <a:gd name="connsiteX590" fmla="*/ 426837 w 2014750"/>
                              <a:gd name="connsiteY590" fmla="*/ 401753 h 462338"/>
                              <a:gd name="connsiteX591" fmla="*/ 423789 w 2014750"/>
                              <a:gd name="connsiteY591" fmla="*/ 392990 h 462338"/>
                              <a:gd name="connsiteX592" fmla="*/ 423789 w 2014750"/>
                              <a:gd name="connsiteY592" fmla="*/ 392228 h 462338"/>
                              <a:gd name="connsiteX593" fmla="*/ 415597 w 2014750"/>
                              <a:gd name="connsiteY593" fmla="*/ 386132 h 462338"/>
                              <a:gd name="connsiteX594" fmla="*/ 406072 w 2014750"/>
                              <a:gd name="connsiteY594" fmla="*/ 388894 h 462338"/>
                              <a:gd name="connsiteX595" fmla="*/ 394166 w 2014750"/>
                              <a:gd name="connsiteY595" fmla="*/ 396800 h 462338"/>
                              <a:gd name="connsiteX596" fmla="*/ 253863 w 2014750"/>
                              <a:gd name="connsiteY596" fmla="*/ 434900 h 462338"/>
                              <a:gd name="connsiteX597" fmla="*/ 138325 w 2014750"/>
                              <a:gd name="connsiteY597" fmla="*/ 406325 h 462338"/>
                              <a:gd name="connsiteX598" fmla="*/ 39265 w 2014750"/>
                              <a:gd name="connsiteY598" fmla="*/ 207157 h 462338"/>
                              <a:gd name="connsiteX599" fmla="*/ 153565 w 2014750"/>
                              <a:gd name="connsiteY599" fmla="*/ 55995 h 462338"/>
                              <a:gd name="connsiteX600" fmla="*/ 273103 w 2014750"/>
                              <a:gd name="connsiteY600" fmla="*/ 34945 h 462338"/>
                              <a:gd name="connsiteX601" fmla="*/ 369973 w 2014750"/>
                              <a:gd name="connsiteY601" fmla="*/ 75807 h 462338"/>
                              <a:gd name="connsiteX602" fmla="*/ 434552 w 2014750"/>
                              <a:gd name="connsiteY602" fmla="*/ 228207 h 462338"/>
                              <a:gd name="connsiteX603" fmla="*/ 298059 w 2014750"/>
                              <a:gd name="connsiteY603" fmla="*/ 357461 h 462338"/>
                              <a:gd name="connsiteX604" fmla="*/ 298059 w 2014750"/>
                              <a:gd name="connsiteY604" fmla="*/ 340793 h 462338"/>
                              <a:gd name="connsiteX605" fmla="*/ 298059 w 2014750"/>
                              <a:gd name="connsiteY605" fmla="*/ 332506 h 462338"/>
                              <a:gd name="connsiteX606" fmla="*/ 298059 w 2014750"/>
                              <a:gd name="connsiteY606" fmla="*/ 313456 h 462338"/>
                              <a:gd name="connsiteX607" fmla="*/ 298059 w 2014750"/>
                              <a:gd name="connsiteY607" fmla="*/ 270498 h 462338"/>
                              <a:gd name="connsiteX608" fmla="*/ 298059 w 2014750"/>
                              <a:gd name="connsiteY608" fmla="*/ 244114 h 462338"/>
                              <a:gd name="connsiteX609" fmla="*/ 298059 w 2014750"/>
                              <a:gd name="connsiteY609" fmla="*/ 201061 h 462338"/>
                              <a:gd name="connsiteX610" fmla="*/ 277675 w 2014750"/>
                              <a:gd name="connsiteY610" fmla="*/ 177534 h 462338"/>
                              <a:gd name="connsiteX611" fmla="*/ 274437 w 2014750"/>
                              <a:gd name="connsiteY611" fmla="*/ 177534 h 462338"/>
                              <a:gd name="connsiteX612" fmla="*/ 198237 w 2014750"/>
                              <a:gd name="connsiteY612" fmla="*/ 177534 h 462338"/>
                              <a:gd name="connsiteX613" fmla="*/ 168233 w 2014750"/>
                              <a:gd name="connsiteY613" fmla="*/ 197918 h 462338"/>
                              <a:gd name="connsiteX614" fmla="*/ 168233 w 2014750"/>
                              <a:gd name="connsiteY614" fmla="*/ 213634 h 462338"/>
                              <a:gd name="connsiteX615" fmla="*/ 168233 w 2014750"/>
                              <a:gd name="connsiteY615" fmla="*/ 275927 h 462338"/>
                              <a:gd name="connsiteX616" fmla="*/ 168233 w 2014750"/>
                              <a:gd name="connsiteY616" fmla="*/ 293358 h 462338"/>
                              <a:gd name="connsiteX617" fmla="*/ 173758 w 2014750"/>
                              <a:gd name="connsiteY617" fmla="*/ 347555 h 462338"/>
                              <a:gd name="connsiteX618" fmla="*/ 2014750 w 2014750"/>
                              <a:gd name="connsiteY618" fmla="*/ 425470 h 462338"/>
                              <a:gd name="connsiteX619" fmla="*/ 2014750 w 2014750"/>
                              <a:gd name="connsiteY619" fmla="*/ 404324 h 462338"/>
                              <a:gd name="connsiteX620" fmla="*/ 2011511 w 2014750"/>
                              <a:gd name="connsiteY620" fmla="*/ 401086 h 462338"/>
                              <a:gd name="connsiteX621" fmla="*/ 1878733 w 2014750"/>
                              <a:gd name="connsiteY621" fmla="*/ 401086 h 462338"/>
                              <a:gd name="connsiteX622" fmla="*/ 1875494 w 2014750"/>
                              <a:gd name="connsiteY622" fmla="*/ 404324 h 462338"/>
                              <a:gd name="connsiteX623" fmla="*/ 1875494 w 2014750"/>
                              <a:gd name="connsiteY623" fmla="*/ 425470 h 462338"/>
                              <a:gd name="connsiteX624" fmla="*/ 1878733 w 2014750"/>
                              <a:gd name="connsiteY624" fmla="*/ 428804 h 462338"/>
                              <a:gd name="connsiteX625" fmla="*/ 2012083 w 2014750"/>
                              <a:gd name="connsiteY625" fmla="*/ 428804 h 462338"/>
                              <a:gd name="connsiteX626" fmla="*/ 2014750 w 2014750"/>
                              <a:gd name="connsiteY626" fmla="*/ 425470 h 462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Lst>
                            <a:rect l="l" t="t" r="r" b="b"/>
                            <a:pathLst>
                              <a:path w="2014750" h="462338">
                                <a:moveTo>
                                  <a:pt x="653913" y="3036"/>
                                </a:moveTo>
                                <a:lnTo>
                                  <a:pt x="683917" y="3036"/>
                                </a:lnTo>
                                <a:lnTo>
                                  <a:pt x="683917" y="137339"/>
                                </a:lnTo>
                                <a:lnTo>
                                  <a:pt x="653913" y="137339"/>
                                </a:lnTo>
                                <a:close/>
                                <a:moveTo>
                                  <a:pt x="806313" y="3036"/>
                                </a:moveTo>
                                <a:lnTo>
                                  <a:pt x="836317" y="3036"/>
                                </a:lnTo>
                                <a:lnTo>
                                  <a:pt x="836317" y="137339"/>
                                </a:lnTo>
                                <a:lnTo>
                                  <a:pt x="806218" y="137339"/>
                                </a:lnTo>
                                <a:lnTo>
                                  <a:pt x="742305" y="53233"/>
                                </a:lnTo>
                                <a:lnTo>
                                  <a:pt x="742305" y="137339"/>
                                </a:lnTo>
                                <a:lnTo>
                                  <a:pt x="712301" y="137339"/>
                                </a:lnTo>
                                <a:lnTo>
                                  <a:pt x="712301" y="3036"/>
                                </a:lnTo>
                                <a:lnTo>
                                  <a:pt x="740876" y="3036"/>
                                </a:lnTo>
                                <a:lnTo>
                                  <a:pt x="806694" y="89523"/>
                                </a:lnTo>
                                <a:close/>
                                <a:moveTo>
                                  <a:pt x="956998" y="3036"/>
                                </a:moveTo>
                                <a:lnTo>
                                  <a:pt x="956998" y="29420"/>
                                </a:lnTo>
                                <a:lnTo>
                                  <a:pt x="894705" y="29420"/>
                                </a:lnTo>
                                <a:lnTo>
                                  <a:pt x="894705" y="57995"/>
                                </a:lnTo>
                                <a:lnTo>
                                  <a:pt x="953950" y="57995"/>
                                </a:lnTo>
                                <a:lnTo>
                                  <a:pt x="953950" y="84284"/>
                                </a:lnTo>
                                <a:lnTo>
                                  <a:pt x="894705" y="84284"/>
                                </a:lnTo>
                                <a:lnTo>
                                  <a:pt x="894705" y="136958"/>
                                </a:lnTo>
                                <a:lnTo>
                                  <a:pt x="864796" y="136958"/>
                                </a:lnTo>
                                <a:lnTo>
                                  <a:pt x="864796" y="3036"/>
                                </a:lnTo>
                                <a:close/>
                                <a:moveTo>
                                  <a:pt x="1090348" y="118765"/>
                                </a:moveTo>
                                <a:cubicBezTo>
                                  <a:pt x="1062173" y="145292"/>
                                  <a:pt x="1018225" y="145292"/>
                                  <a:pt x="990050" y="118765"/>
                                </a:cubicBezTo>
                                <a:cubicBezTo>
                                  <a:pt x="962856" y="91419"/>
                                  <a:pt x="962856" y="47242"/>
                                  <a:pt x="990050" y="19895"/>
                                </a:cubicBezTo>
                                <a:cubicBezTo>
                                  <a:pt x="1018225" y="-6632"/>
                                  <a:pt x="1062173" y="-6632"/>
                                  <a:pt x="1090348" y="19895"/>
                                </a:cubicBezTo>
                                <a:cubicBezTo>
                                  <a:pt x="1117542" y="47242"/>
                                  <a:pt x="1117542" y="91419"/>
                                  <a:pt x="1090348" y="118765"/>
                                </a:cubicBezTo>
                                <a:close/>
                                <a:moveTo>
                                  <a:pt x="1080157" y="69425"/>
                                </a:moveTo>
                                <a:cubicBezTo>
                                  <a:pt x="1080547" y="58163"/>
                                  <a:pt x="1076594" y="47182"/>
                                  <a:pt x="1069108" y="38755"/>
                                </a:cubicBezTo>
                                <a:cubicBezTo>
                                  <a:pt x="1055039" y="23105"/>
                                  <a:pt x="1030950" y="21820"/>
                                  <a:pt x="1015301" y="35886"/>
                                </a:cubicBezTo>
                                <a:cubicBezTo>
                                  <a:pt x="1014291" y="36791"/>
                                  <a:pt x="1013339" y="37748"/>
                                  <a:pt x="1012434" y="38755"/>
                                </a:cubicBezTo>
                                <a:cubicBezTo>
                                  <a:pt x="997080" y="56285"/>
                                  <a:pt x="997080" y="82471"/>
                                  <a:pt x="1012434" y="100001"/>
                                </a:cubicBezTo>
                                <a:cubicBezTo>
                                  <a:pt x="1026502" y="115650"/>
                                  <a:pt x="1050591" y="116935"/>
                                  <a:pt x="1066241" y="102870"/>
                                </a:cubicBezTo>
                                <a:cubicBezTo>
                                  <a:pt x="1067250" y="101965"/>
                                  <a:pt x="1068203" y="101007"/>
                                  <a:pt x="1069108" y="100001"/>
                                </a:cubicBezTo>
                                <a:cubicBezTo>
                                  <a:pt x="1076718" y="91668"/>
                                  <a:pt x="1080776" y="80702"/>
                                  <a:pt x="1080442" y="69425"/>
                                </a:cubicBezTo>
                                <a:close/>
                                <a:moveTo>
                                  <a:pt x="1240558" y="47613"/>
                                </a:moveTo>
                                <a:cubicBezTo>
                                  <a:pt x="1240558" y="69140"/>
                                  <a:pt x="1232052" y="83046"/>
                                  <a:pt x="1215031" y="89333"/>
                                </a:cubicBezTo>
                                <a:lnTo>
                                  <a:pt x="1249035" y="136958"/>
                                </a:lnTo>
                                <a:lnTo>
                                  <a:pt x="1211983" y="136958"/>
                                </a:lnTo>
                                <a:lnTo>
                                  <a:pt x="1182169" y="94095"/>
                                </a:lnTo>
                                <a:lnTo>
                                  <a:pt x="1161405" y="94095"/>
                                </a:lnTo>
                                <a:lnTo>
                                  <a:pt x="1161405" y="136958"/>
                                </a:lnTo>
                                <a:lnTo>
                                  <a:pt x="1131496" y="136958"/>
                                </a:lnTo>
                                <a:lnTo>
                                  <a:pt x="1131496" y="3036"/>
                                </a:lnTo>
                                <a:lnTo>
                                  <a:pt x="1182360" y="3036"/>
                                </a:lnTo>
                                <a:cubicBezTo>
                                  <a:pt x="1203220" y="3036"/>
                                  <a:pt x="1218174" y="6560"/>
                                  <a:pt x="1227032" y="13609"/>
                                </a:cubicBezTo>
                                <a:cubicBezTo>
                                  <a:pt x="1236690" y="22152"/>
                                  <a:pt x="1241710" y="34773"/>
                                  <a:pt x="1240558" y="47613"/>
                                </a:cubicBezTo>
                                <a:close/>
                                <a:moveTo>
                                  <a:pt x="1204553" y="63520"/>
                                </a:moveTo>
                                <a:cubicBezTo>
                                  <a:pt x="1208620" y="59272"/>
                                  <a:pt x="1210668" y="53477"/>
                                  <a:pt x="1210173" y="47613"/>
                                </a:cubicBezTo>
                                <a:cubicBezTo>
                                  <a:pt x="1210830" y="42001"/>
                                  <a:pt x="1208658" y="36430"/>
                                  <a:pt x="1204363" y="32754"/>
                                </a:cubicBezTo>
                                <a:cubicBezTo>
                                  <a:pt x="1198152" y="29502"/>
                                  <a:pt x="1191151" y="28082"/>
                                  <a:pt x="1184170" y="28658"/>
                                </a:cubicBezTo>
                                <a:lnTo>
                                  <a:pt x="1161691" y="28658"/>
                                </a:lnTo>
                                <a:lnTo>
                                  <a:pt x="1161691" y="68473"/>
                                </a:lnTo>
                                <a:lnTo>
                                  <a:pt x="1183408" y="68473"/>
                                </a:lnTo>
                                <a:cubicBezTo>
                                  <a:pt x="1190818" y="69274"/>
                                  <a:pt x="1198276" y="67527"/>
                                  <a:pt x="1204553" y="63520"/>
                                </a:cubicBezTo>
                                <a:close/>
                                <a:moveTo>
                                  <a:pt x="1387052" y="52757"/>
                                </a:moveTo>
                                <a:lnTo>
                                  <a:pt x="1350762" y="126099"/>
                                </a:lnTo>
                                <a:lnTo>
                                  <a:pt x="1332950" y="126099"/>
                                </a:lnTo>
                                <a:lnTo>
                                  <a:pt x="1296755" y="52757"/>
                                </a:lnTo>
                                <a:lnTo>
                                  <a:pt x="1296755" y="137243"/>
                                </a:lnTo>
                                <a:lnTo>
                                  <a:pt x="1266847" y="137243"/>
                                </a:lnTo>
                                <a:lnTo>
                                  <a:pt x="1266847" y="3036"/>
                                </a:lnTo>
                                <a:lnTo>
                                  <a:pt x="1307233" y="3036"/>
                                </a:lnTo>
                                <a:lnTo>
                                  <a:pt x="1341808" y="76855"/>
                                </a:lnTo>
                                <a:lnTo>
                                  <a:pt x="1376575" y="3036"/>
                                </a:lnTo>
                                <a:lnTo>
                                  <a:pt x="1416961" y="3036"/>
                                </a:lnTo>
                                <a:lnTo>
                                  <a:pt x="1416961" y="137339"/>
                                </a:lnTo>
                                <a:lnTo>
                                  <a:pt x="1386957" y="137339"/>
                                </a:lnTo>
                                <a:close/>
                                <a:moveTo>
                                  <a:pt x="1541167" y="137243"/>
                                </a:moveTo>
                                <a:lnTo>
                                  <a:pt x="1528689" y="108668"/>
                                </a:lnTo>
                                <a:lnTo>
                                  <a:pt x="1472396" y="108668"/>
                                </a:lnTo>
                                <a:lnTo>
                                  <a:pt x="1459918" y="137243"/>
                                </a:lnTo>
                                <a:lnTo>
                                  <a:pt x="1428010" y="137243"/>
                                </a:lnTo>
                                <a:lnTo>
                                  <a:pt x="1486017" y="2941"/>
                                </a:lnTo>
                                <a:lnTo>
                                  <a:pt x="1514592" y="2941"/>
                                </a:lnTo>
                                <a:lnTo>
                                  <a:pt x="1572599" y="137243"/>
                                </a:lnTo>
                                <a:close/>
                                <a:moveTo>
                                  <a:pt x="1500685" y="42946"/>
                                </a:moveTo>
                                <a:lnTo>
                                  <a:pt x="1483731" y="81903"/>
                                </a:lnTo>
                                <a:lnTo>
                                  <a:pt x="1517354" y="81903"/>
                                </a:lnTo>
                                <a:close/>
                                <a:moveTo>
                                  <a:pt x="1640608" y="28944"/>
                                </a:moveTo>
                                <a:lnTo>
                                  <a:pt x="1640608" y="137339"/>
                                </a:lnTo>
                                <a:lnTo>
                                  <a:pt x="1610604" y="137339"/>
                                </a:lnTo>
                                <a:lnTo>
                                  <a:pt x="1610604" y="28944"/>
                                </a:lnTo>
                                <a:lnTo>
                                  <a:pt x="1572504" y="28944"/>
                                </a:lnTo>
                                <a:lnTo>
                                  <a:pt x="1572504" y="3036"/>
                                </a:lnTo>
                                <a:lnTo>
                                  <a:pt x="1678708" y="3036"/>
                                </a:lnTo>
                                <a:lnTo>
                                  <a:pt x="1678708" y="28944"/>
                                </a:lnTo>
                                <a:close/>
                                <a:moveTo>
                                  <a:pt x="1695948" y="3036"/>
                                </a:moveTo>
                                <a:lnTo>
                                  <a:pt x="1726333" y="3036"/>
                                </a:lnTo>
                                <a:lnTo>
                                  <a:pt x="1726333" y="137339"/>
                                </a:lnTo>
                                <a:lnTo>
                                  <a:pt x="1696329" y="137339"/>
                                </a:lnTo>
                                <a:close/>
                                <a:moveTo>
                                  <a:pt x="1754336" y="3036"/>
                                </a:moveTo>
                                <a:lnTo>
                                  <a:pt x="1784340" y="3036"/>
                                </a:lnTo>
                                <a:lnTo>
                                  <a:pt x="1784340" y="58186"/>
                                </a:lnTo>
                                <a:lnTo>
                                  <a:pt x="1835013" y="3036"/>
                                </a:lnTo>
                                <a:lnTo>
                                  <a:pt x="1872160" y="3036"/>
                                </a:lnTo>
                                <a:lnTo>
                                  <a:pt x="1818725" y="62377"/>
                                </a:lnTo>
                                <a:cubicBezTo>
                                  <a:pt x="1823297" y="68854"/>
                                  <a:pt x="1831870" y="80760"/>
                                  <a:pt x="1844252" y="98286"/>
                                </a:cubicBezTo>
                                <a:lnTo>
                                  <a:pt x="1872160" y="137339"/>
                                </a:lnTo>
                                <a:lnTo>
                                  <a:pt x="1837204" y="137339"/>
                                </a:lnTo>
                                <a:lnTo>
                                  <a:pt x="1797770" y="84284"/>
                                </a:lnTo>
                                <a:lnTo>
                                  <a:pt x="1784340" y="99334"/>
                                </a:lnTo>
                                <a:lnTo>
                                  <a:pt x="1784340" y="137434"/>
                                </a:lnTo>
                                <a:lnTo>
                                  <a:pt x="1754908" y="137434"/>
                                </a:lnTo>
                                <a:close/>
                                <a:moveTo>
                                  <a:pt x="1981793" y="137339"/>
                                </a:moveTo>
                                <a:lnTo>
                                  <a:pt x="1969315" y="108764"/>
                                </a:lnTo>
                                <a:lnTo>
                                  <a:pt x="1913023" y="108764"/>
                                </a:lnTo>
                                <a:lnTo>
                                  <a:pt x="1900545" y="137339"/>
                                </a:lnTo>
                                <a:lnTo>
                                  <a:pt x="1869208" y="137339"/>
                                </a:lnTo>
                                <a:lnTo>
                                  <a:pt x="1927310" y="3036"/>
                                </a:lnTo>
                                <a:lnTo>
                                  <a:pt x="1955885" y="3036"/>
                                </a:lnTo>
                                <a:lnTo>
                                  <a:pt x="2013892" y="137339"/>
                                </a:lnTo>
                                <a:close/>
                                <a:moveTo>
                                  <a:pt x="1941312" y="43041"/>
                                </a:moveTo>
                                <a:lnTo>
                                  <a:pt x="1924357" y="81998"/>
                                </a:lnTo>
                                <a:lnTo>
                                  <a:pt x="1957981" y="81998"/>
                                </a:lnTo>
                                <a:close/>
                                <a:moveTo>
                                  <a:pt x="710777" y="215920"/>
                                </a:moveTo>
                                <a:lnTo>
                                  <a:pt x="710777" y="324219"/>
                                </a:lnTo>
                                <a:lnTo>
                                  <a:pt x="680773" y="324219"/>
                                </a:lnTo>
                                <a:lnTo>
                                  <a:pt x="680773" y="215920"/>
                                </a:lnTo>
                                <a:lnTo>
                                  <a:pt x="642673" y="215920"/>
                                </a:lnTo>
                                <a:lnTo>
                                  <a:pt x="642673" y="189917"/>
                                </a:lnTo>
                                <a:lnTo>
                                  <a:pt x="748687" y="189917"/>
                                </a:lnTo>
                                <a:lnTo>
                                  <a:pt x="748687" y="215920"/>
                                </a:lnTo>
                                <a:close/>
                                <a:moveTo>
                                  <a:pt x="861748" y="324314"/>
                                </a:moveTo>
                                <a:lnTo>
                                  <a:pt x="849271" y="295739"/>
                                </a:lnTo>
                                <a:lnTo>
                                  <a:pt x="792883" y="295739"/>
                                </a:lnTo>
                                <a:lnTo>
                                  <a:pt x="780405" y="324314"/>
                                </a:lnTo>
                                <a:lnTo>
                                  <a:pt x="748496" y="324314"/>
                                </a:lnTo>
                                <a:lnTo>
                                  <a:pt x="806503" y="190012"/>
                                </a:lnTo>
                                <a:lnTo>
                                  <a:pt x="835555" y="190012"/>
                                </a:lnTo>
                                <a:lnTo>
                                  <a:pt x="893562" y="324314"/>
                                </a:lnTo>
                                <a:close/>
                                <a:moveTo>
                                  <a:pt x="821458" y="229922"/>
                                </a:moveTo>
                                <a:lnTo>
                                  <a:pt x="804503" y="268879"/>
                                </a:lnTo>
                                <a:lnTo>
                                  <a:pt x="838126" y="268879"/>
                                </a:lnTo>
                                <a:close/>
                                <a:moveTo>
                                  <a:pt x="998813" y="189917"/>
                                </a:moveTo>
                                <a:lnTo>
                                  <a:pt x="1028722" y="189917"/>
                                </a:lnTo>
                                <a:lnTo>
                                  <a:pt x="1028722" y="324219"/>
                                </a:lnTo>
                                <a:lnTo>
                                  <a:pt x="998623" y="324219"/>
                                </a:lnTo>
                                <a:lnTo>
                                  <a:pt x="934615" y="240113"/>
                                </a:lnTo>
                                <a:lnTo>
                                  <a:pt x="934615" y="324219"/>
                                </a:lnTo>
                                <a:lnTo>
                                  <a:pt x="904611" y="324219"/>
                                </a:lnTo>
                                <a:lnTo>
                                  <a:pt x="904611" y="189917"/>
                                </a:lnTo>
                                <a:lnTo>
                                  <a:pt x="933186" y="189917"/>
                                </a:lnTo>
                                <a:lnTo>
                                  <a:pt x="999099" y="276404"/>
                                </a:lnTo>
                                <a:close/>
                                <a:moveTo>
                                  <a:pt x="1088158" y="216777"/>
                                </a:moveTo>
                                <a:cubicBezTo>
                                  <a:pt x="1085205" y="219024"/>
                                  <a:pt x="1083557" y="222596"/>
                                  <a:pt x="1083776" y="226302"/>
                                </a:cubicBezTo>
                                <a:cubicBezTo>
                                  <a:pt x="1083671" y="230215"/>
                                  <a:pt x="1085719" y="233872"/>
                                  <a:pt x="1089110" y="235827"/>
                                </a:cubicBezTo>
                                <a:cubicBezTo>
                                  <a:pt x="1096835" y="239629"/>
                                  <a:pt x="1105036" y="242384"/>
                                  <a:pt x="1113494" y="244019"/>
                                </a:cubicBezTo>
                                <a:cubicBezTo>
                                  <a:pt x="1124400" y="246241"/>
                                  <a:pt x="1134592" y="251079"/>
                                  <a:pt x="1143212" y="258116"/>
                                </a:cubicBezTo>
                                <a:cubicBezTo>
                                  <a:pt x="1150623" y="265283"/>
                                  <a:pt x="1154490" y="275357"/>
                                  <a:pt x="1153785" y="285643"/>
                                </a:cubicBezTo>
                                <a:cubicBezTo>
                                  <a:pt x="1154090" y="296989"/>
                                  <a:pt x="1149051" y="307821"/>
                                  <a:pt x="1140164" y="314885"/>
                                </a:cubicBezTo>
                                <a:cubicBezTo>
                                  <a:pt x="1130020" y="322780"/>
                                  <a:pt x="1117380" y="326768"/>
                                  <a:pt x="1104541" y="326124"/>
                                </a:cubicBezTo>
                                <a:cubicBezTo>
                                  <a:pt x="1083147" y="325979"/>
                                  <a:pt x="1062650" y="317506"/>
                                  <a:pt x="1047391" y="302502"/>
                                </a:cubicBezTo>
                                <a:lnTo>
                                  <a:pt x="1065298" y="280595"/>
                                </a:lnTo>
                                <a:cubicBezTo>
                                  <a:pt x="1075947" y="291553"/>
                                  <a:pt x="1090177" y="298315"/>
                                  <a:pt x="1105398" y="299645"/>
                                </a:cubicBezTo>
                                <a:cubicBezTo>
                                  <a:pt x="1109979" y="299881"/>
                                  <a:pt x="1114523" y="298646"/>
                                  <a:pt x="1118352" y="296120"/>
                                </a:cubicBezTo>
                                <a:cubicBezTo>
                                  <a:pt x="1121400" y="293913"/>
                                  <a:pt x="1123181" y="290358"/>
                                  <a:pt x="1123114" y="286595"/>
                                </a:cubicBezTo>
                                <a:cubicBezTo>
                                  <a:pt x="1123162" y="282768"/>
                                  <a:pt x="1121257" y="279178"/>
                                  <a:pt x="1118066" y="277070"/>
                                </a:cubicBezTo>
                                <a:cubicBezTo>
                                  <a:pt x="1111922" y="273618"/>
                                  <a:pt x="1105265" y="271173"/>
                                  <a:pt x="1098349" y="269831"/>
                                </a:cubicBezTo>
                                <a:cubicBezTo>
                                  <a:pt x="1085976" y="267559"/>
                                  <a:pt x="1074242" y="262618"/>
                                  <a:pt x="1063964" y="255353"/>
                                </a:cubicBezTo>
                                <a:cubicBezTo>
                                  <a:pt x="1048981" y="239043"/>
                                  <a:pt x="1050058" y="213675"/>
                                  <a:pt x="1066374" y="198694"/>
                                </a:cubicBezTo>
                                <a:cubicBezTo>
                                  <a:pt x="1066555" y="198529"/>
                                  <a:pt x="1066736" y="198365"/>
                                  <a:pt x="1066917" y="198203"/>
                                </a:cubicBezTo>
                                <a:cubicBezTo>
                                  <a:pt x="1076871" y="191010"/>
                                  <a:pt x="1088939" y="187354"/>
                                  <a:pt x="1101207" y="187821"/>
                                </a:cubicBezTo>
                                <a:cubicBezTo>
                                  <a:pt x="1110351" y="187853"/>
                                  <a:pt x="1119428" y="189397"/>
                                  <a:pt x="1128067" y="192393"/>
                                </a:cubicBezTo>
                                <a:cubicBezTo>
                                  <a:pt x="1136611" y="195275"/>
                                  <a:pt x="1144555" y="199699"/>
                                  <a:pt x="1151499" y="205442"/>
                                </a:cubicBezTo>
                                <a:lnTo>
                                  <a:pt x="1136354" y="227350"/>
                                </a:lnTo>
                                <a:cubicBezTo>
                                  <a:pt x="1126115" y="219065"/>
                                  <a:pt x="1113418" y="214409"/>
                                  <a:pt x="1100254" y="214110"/>
                                </a:cubicBezTo>
                                <a:cubicBezTo>
                                  <a:pt x="1096035" y="213523"/>
                                  <a:pt x="1091739" y="214469"/>
                                  <a:pt x="1088158" y="216777"/>
                                </a:cubicBezTo>
                                <a:close/>
                                <a:moveTo>
                                  <a:pt x="1167025" y="324219"/>
                                </a:moveTo>
                                <a:lnTo>
                                  <a:pt x="1167025" y="303645"/>
                                </a:lnTo>
                                <a:lnTo>
                                  <a:pt x="1237605" y="215920"/>
                                </a:lnTo>
                                <a:lnTo>
                                  <a:pt x="1169596" y="215920"/>
                                </a:lnTo>
                                <a:lnTo>
                                  <a:pt x="1169596" y="189917"/>
                                </a:lnTo>
                                <a:lnTo>
                                  <a:pt x="1278658" y="189917"/>
                                </a:lnTo>
                                <a:lnTo>
                                  <a:pt x="1278658" y="210681"/>
                                </a:lnTo>
                                <a:lnTo>
                                  <a:pt x="1208458" y="298121"/>
                                </a:lnTo>
                                <a:lnTo>
                                  <a:pt x="1279801" y="298121"/>
                                </a:lnTo>
                                <a:lnTo>
                                  <a:pt x="1279801" y="324219"/>
                                </a:lnTo>
                                <a:close/>
                                <a:moveTo>
                                  <a:pt x="1397720" y="189917"/>
                                </a:moveTo>
                                <a:lnTo>
                                  <a:pt x="1397720" y="216682"/>
                                </a:lnTo>
                                <a:lnTo>
                                  <a:pt x="1331045" y="216682"/>
                                </a:lnTo>
                                <a:lnTo>
                                  <a:pt x="1331045" y="244495"/>
                                </a:lnTo>
                                <a:lnTo>
                                  <a:pt x="1391243" y="244495"/>
                                </a:lnTo>
                                <a:lnTo>
                                  <a:pt x="1391243" y="270022"/>
                                </a:lnTo>
                                <a:lnTo>
                                  <a:pt x="1331045" y="270022"/>
                                </a:lnTo>
                                <a:lnTo>
                                  <a:pt x="1331045" y="297930"/>
                                </a:lnTo>
                                <a:lnTo>
                                  <a:pt x="1400006" y="297930"/>
                                </a:lnTo>
                                <a:lnTo>
                                  <a:pt x="1400006" y="324410"/>
                                </a:lnTo>
                                <a:lnTo>
                                  <a:pt x="1301232" y="324410"/>
                                </a:lnTo>
                                <a:lnTo>
                                  <a:pt x="1301232" y="189917"/>
                                </a:lnTo>
                                <a:close/>
                                <a:moveTo>
                                  <a:pt x="1360287" y="176105"/>
                                </a:moveTo>
                                <a:lnTo>
                                  <a:pt x="1332760" y="176105"/>
                                </a:lnTo>
                                <a:lnTo>
                                  <a:pt x="1357239" y="142101"/>
                                </a:lnTo>
                                <a:lnTo>
                                  <a:pt x="1386957" y="154579"/>
                                </a:lnTo>
                                <a:close/>
                                <a:moveTo>
                                  <a:pt x="1421914" y="189917"/>
                                </a:moveTo>
                                <a:lnTo>
                                  <a:pt x="1451917" y="189917"/>
                                </a:lnTo>
                                <a:lnTo>
                                  <a:pt x="1451917" y="245066"/>
                                </a:lnTo>
                                <a:lnTo>
                                  <a:pt x="1502686" y="189917"/>
                                </a:lnTo>
                                <a:lnTo>
                                  <a:pt x="1539738" y="189917"/>
                                </a:lnTo>
                                <a:lnTo>
                                  <a:pt x="1486303" y="249257"/>
                                </a:lnTo>
                                <a:cubicBezTo>
                                  <a:pt x="1490970" y="255734"/>
                                  <a:pt x="1499447" y="267641"/>
                                  <a:pt x="1511830" y="285167"/>
                                </a:cubicBezTo>
                                <a:lnTo>
                                  <a:pt x="1539738" y="324219"/>
                                </a:lnTo>
                                <a:lnTo>
                                  <a:pt x="1504781" y="324219"/>
                                </a:lnTo>
                                <a:lnTo>
                                  <a:pt x="1465348" y="271165"/>
                                </a:lnTo>
                                <a:lnTo>
                                  <a:pt x="1451917" y="286214"/>
                                </a:lnTo>
                                <a:lnTo>
                                  <a:pt x="1451917" y="324314"/>
                                </a:lnTo>
                                <a:lnTo>
                                  <a:pt x="1421914" y="324314"/>
                                </a:lnTo>
                                <a:close/>
                                <a:moveTo>
                                  <a:pt x="674487" y="393085"/>
                                </a:moveTo>
                                <a:cubicBezTo>
                                  <a:pt x="678649" y="396981"/>
                                  <a:pt x="680859" y="402537"/>
                                  <a:pt x="680488" y="408230"/>
                                </a:cubicBezTo>
                                <a:cubicBezTo>
                                  <a:pt x="680792" y="413903"/>
                                  <a:pt x="678678" y="419439"/>
                                  <a:pt x="674677" y="423470"/>
                                </a:cubicBezTo>
                                <a:cubicBezTo>
                                  <a:pt x="669724" y="427563"/>
                                  <a:pt x="663371" y="429577"/>
                                  <a:pt x="656961" y="429089"/>
                                </a:cubicBezTo>
                                <a:lnTo>
                                  <a:pt x="643150" y="429089"/>
                                </a:lnTo>
                                <a:lnTo>
                                  <a:pt x="643150" y="387370"/>
                                </a:lnTo>
                                <a:lnTo>
                                  <a:pt x="657342" y="387370"/>
                                </a:lnTo>
                                <a:cubicBezTo>
                                  <a:pt x="663571" y="387037"/>
                                  <a:pt x="669696" y="389080"/>
                                  <a:pt x="674487" y="393085"/>
                                </a:cubicBezTo>
                                <a:close/>
                                <a:moveTo>
                                  <a:pt x="673439" y="408325"/>
                                </a:moveTo>
                                <a:cubicBezTo>
                                  <a:pt x="673439" y="398800"/>
                                  <a:pt x="668010" y="394133"/>
                                  <a:pt x="657151" y="394133"/>
                                </a:cubicBezTo>
                                <a:lnTo>
                                  <a:pt x="650008" y="394133"/>
                                </a:lnTo>
                                <a:lnTo>
                                  <a:pt x="650008" y="422708"/>
                                </a:lnTo>
                                <a:lnTo>
                                  <a:pt x="657723" y="422708"/>
                                </a:lnTo>
                                <a:cubicBezTo>
                                  <a:pt x="661885" y="422985"/>
                                  <a:pt x="665991" y="421693"/>
                                  <a:pt x="669248" y="419088"/>
                                </a:cubicBezTo>
                                <a:cubicBezTo>
                                  <a:pt x="672191" y="416315"/>
                                  <a:pt x="673734" y="412361"/>
                                  <a:pt x="673439" y="408325"/>
                                </a:cubicBezTo>
                                <a:close/>
                                <a:moveTo>
                                  <a:pt x="718588" y="387370"/>
                                </a:moveTo>
                                <a:lnTo>
                                  <a:pt x="718588" y="393942"/>
                                </a:lnTo>
                                <a:lnTo>
                                  <a:pt x="696490" y="393942"/>
                                </a:lnTo>
                                <a:lnTo>
                                  <a:pt x="696490" y="404991"/>
                                </a:lnTo>
                                <a:lnTo>
                                  <a:pt x="716683" y="404991"/>
                                </a:lnTo>
                                <a:lnTo>
                                  <a:pt x="716683" y="411182"/>
                                </a:lnTo>
                                <a:lnTo>
                                  <a:pt x="696871" y="411182"/>
                                </a:lnTo>
                                <a:lnTo>
                                  <a:pt x="696871" y="422231"/>
                                </a:lnTo>
                                <a:lnTo>
                                  <a:pt x="719635" y="422231"/>
                                </a:lnTo>
                                <a:lnTo>
                                  <a:pt x="719635" y="428804"/>
                                </a:lnTo>
                                <a:lnTo>
                                  <a:pt x="689822" y="428804"/>
                                </a:lnTo>
                                <a:lnTo>
                                  <a:pt x="689822" y="387370"/>
                                </a:lnTo>
                                <a:close/>
                                <a:moveTo>
                                  <a:pt x="756116" y="390989"/>
                                </a:moveTo>
                                <a:cubicBezTo>
                                  <a:pt x="759202" y="393836"/>
                                  <a:pt x="760821" y="397944"/>
                                  <a:pt x="760498" y="402134"/>
                                </a:cubicBezTo>
                                <a:cubicBezTo>
                                  <a:pt x="760831" y="406316"/>
                                  <a:pt x="759164" y="410409"/>
                                  <a:pt x="756021" y="413183"/>
                                </a:cubicBezTo>
                                <a:cubicBezTo>
                                  <a:pt x="752020" y="415815"/>
                                  <a:pt x="747267" y="417055"/>
                                  <a:pt x="742495" y="416707"/>
                                </a:cubicBezTo>
                                <a:lnTo>
                                  <a:pt x="735161" y="416707"/>
                                </a:lnTo>
                                <a:lnTo>
                                  <a:pt x="735161" y="428804"/>
                                </a:lnTo>
                                <a:lnTo>
                                  <a:pt x="728208" y="428804"/>
                                </a:lnTo>
                                <a:lnTo>
                                  <a:pt x="728208" y="387370"/>
                                </a:lnTo>
                                <a:lnTo>
                                  <a:pt x="742400" y="387370"/>
                                </a:lnTo>
                                <a:cubicBezTo>
                                  <a:pt x="747286" y="387060"/>
                                  <a:pt x="752125" y="388439"/>
                                  <a:pt x="756116" y="391275"/>
                                </a:cubicBezTo>
                                <a:close/>
                                <a:moveTo>
                                  <a:pt x="751163" y="408134"/>
                                </a:moveTo>
                                <a:cubicBezTo>
                                  <a:pt x="752697" y="406296"/>
                                  <a:pt x="753478" y="403950"/>
                                  <a:pt x="753354" y="401562"/>
                                </a:cubicBezTo>
                                <a:cubicBezTo>
                                  <a:pt x="753563" y="399235"/>
                                  <a:pt x="752554" y="396967"/>
                                  <a:pt x="750687" y="395561"/>
                                </a:cubicBezTo>
                                <a:cubicBezTo>
                                  <a:pt x="748125" y="394158"/>
                                  <a:pt x="745220" y="393530"/>
                                  <a:pt x="742305" y="393752"/>
                                </a:cubicBezTo>
                                <a:lnTo>
                                  <a:pt x="735161" y="393752"/>
                                </a:lnTo>
                                <a:lnTo>
                                  <a:pt x="735161" y="410325"/>
                                </a:lnTo>
                                <a:lnTo>
                                  <a:pt x="743257" y="410325"/>
                                </a:lnTo>
                                <a:cubicBezTo>
                                  <a:pt x="746039" y="410738"/>
                                  <a:pt x="748877" y="410056"/>
                                  <a:pt x="751163" y="408420"/>
                                </a:cubicBezTo>
                                <a:close/>
                                <a:moveTo>
                                  <a:pt x="774595" y="419374"/>
                                </a:moveTo>
                                <a:lnTo>
                                  <a:pt x="770404" y="428899"/>
                                </a:lnTo>
                                <a:lnTo>
                                  <a:pt x="762974" y="428899"/>
                                </a:lnTo>
                                <a:lnTo>
                                  <a:pt x="781167" y="387370"/>
                                </a:lnTo>
                                <a:lnTo>
                                  <a:pt x="788692" y="387370"/>
                                </a:lnTo>
                                <a:lnTo>
                                  <a:pt x="806884" y="428804"/>
                                </a:lnTo>
                                <a:lnTo>
                                  <a:pt x="799455" y="428804"/>
                                </a:lnTo>
                                <a:lnTo>
                                  <a:pt x="795264" y="419279"/>
                                </a:lnTo>
                                <a:close/>
                                <a:moveTo>
                                  <a:pt x="792406" y="412897"/>
                                </a:moveTo>
                                <a:lnTo>
                                  <a:pt x="784882" y="395847"/>
                                </a:lnTo>
                                <a:lnTo>
                                  <a:pt x="777452" y="412897"/>
                                </a:lnTo>
                                <a:close/>
                                <a:moveTo>
                                  <a:pt x="845651" y="400895"/>
                                </a:moveTo>
                                <a:cubicBezTo>
                                  <a:pt x="846261" y="406808"/>
                                  <a:pt x="842451" y="412276"/>
                                  <a:pt x="836698" y="413754"/>
                                </a:cubicBezTo>
                                <a:lnTo>
                                  <a:pt x="847556" y="428804"/>
                                </a:lnTo>
                                <a:lnTo>
                                  <a:pt x="838698" y="428804"/>
                                </a:lnTo>
                                <a:lnTo>
                                  <a:pt x="829173" y="414897"/>
                                </a:lnTo>
                                <a:lnTo>
                                  <a:pt x="819648" y="414897"/>
                                </a:lnTo>
                                <a:lnTo>
                                  <a:pt x="819648" y="428804"/>
                                </a:lnTo>
                                <a:lnTo>
                                  <a:pt x="812599" y="428804"/>
                                </a:lnTo>
                                <a:lnTo>
                                  <a:pt x="812599" y="387370"/>
                                </a:lnTo>
                                <a:lnTo>
                                  <a:pt x="828030" y="387370"/>
                                </a:lnTo>
                                <a:cubicBezTo>
                                  <a:pt x="832764" y="386986"/>
                                  <a:pt x="837507" y="388120"/>
                                  <a:pt x="841555" y="390608"/>
                                </a:cubicBezTo>
                                <a:cubicBezTo>
                                  <a:pt x="844594" y="393235"/>
                                  <a:pt x="846127" y="397196"/>
                                  <a:pt x="845651" y="401181"/>
                                </a:cubicBezTo>
                                <a:close/>
                                <a:moveTo>
                                  <a:pt x="836126" y="406706"/>
                                </a:moveTo>
                                <a:cubicBezTo>
                                  <a:pt x="837669" y="405149"/>
                                  <a:pt x="838441" y="402983"/>
                                  <a:pt x="838222" y="400800"/>
                                </a:cubicBezTo>
                                <a:cubicBezTo>
                                  <a:pt x="838460" y="398707"/>
                                  <a:pt x="837641" y="396634"/>
                                  <a:pt x="836031" y="395276"/>
                                </a:cubicBezTo>
                                <a:cubicBezTo>
                                  <a:pt x="833631" y="394034"/>
                                  <a:pt x="830916" y="393504"/>
                                  <a:pt x="828220" y="393752"/>
                                </a:cubicBezTo>
                                <a:lnTo>
                                  <a:pt x="819362" y="393752"/>
                                </a:lnTo>
                                <a:lnTo>
                                  <a:pt x="819362" y="408515"/>
                                </a:lnTo>
                                <a:lnTo>
                                  <a:pt x="828030" y="408515"/>
                                </a:lnTo>
                                <a:cubicBezTo>
                                  <a:pt x="830916" y="408982"/>
                                  <a:pt x="833878" y="408444"/>
                                  <a:pt x="836412" y="406991"/>
                                </a:cubicBezTo>
                                <a:close/>
                                <a:moveTo>
                                  <a:pt x="871083" y="393847"/>
                                </a:moveTo>
                                <a:lnTo>
                                  <a:pt x="871083" y="428804"/>
                                </a:lnTo>
                                <a:lnTo>
                                  <a:pt x="864130" y="428804"/>
                                </a:lnTo>
                                <a:lnTo>
                                  <a:pt x="864130" y="394133"/>
                                </a:lnTo>
                                <a:lnTo>
                                  <a:pt x="851557" y="394133"/>
                                </a:lnTo>
                                <a:lnTo>
                                  <a:pt x="851557" y="387370"/>
                                </a:lnTo>
                                <a:lnTo>
                                  <a:pt x="883656" y="387370"/>
                                </a:lnTo>
                                <a:lnTo>
                                  <a:pt x="883656" y="393847"/>
                                </a:lnTo>
                                <a:close/>
                                <a:moveTo>
                                  <a:pt x="898229" y="428804"/>
                                </a:moveTo>
                                <a:lnTo>
                                  <a:pt x="891181" y="428804"/>
                                </a:lnTo>
                                <a:lnTo>
                                  <a:pt x="891181" y="387370"/>
                                </a:lnTo>
                                <a:lnTo>
                                  <a:pt x="902134" y="387370"/>
                                </a:lnTo>
                                <a:lnTo>
                                  <a:pt x="914612" y="413373"/>
                                </a:lnTo>
                                <a:lnTo>
                                  <a:pt x="927376" y="387370"/>
                                </a:lnTo>
                                <a:lnTo>
                                  <a:pt x="938234" y="387370"/>
                                </a:lnTo>
                                <a:lnTo>
                                  <a:pt x="938234" y="428804"/>
                                </a:lnTo>
                                <a:lnTo>
                                  <a:pt x="931281" y="428804"/>
                                </a:lnTo>
                                <a:lnTo>
                                  <a:pt x="931281" y="396895"/>
                                </a:lnTo>
                                <a:lnTo>
                                  <a:pt x="916708" y="425470"/>
                                </a:lnTo>
                                <a:lnTo>
                                  <a:pt x="912802" y="425470"/>
                                </a:lnTo>
                                <a:lnTo>
                                  <a:pt x="898420" y="396895"/>
                                </a:lnTo>
                                <a:close/>
                                <a:moveTo>
                                  <a:pt x="978811" y="387370"/>
                                </a:moveTo>
                                <a:lnTo>
                                  <a:pt x="978811" y="393942"/>
                                </a:lnTo>
                                <a:lnTo>
                                  <a:pt x="956713" y="393942"/>
                                </a:lnTo>
                                <a:lnTo>
                                  <a:pt x="956713" y="404991"/>
                                </a:lnTo>
                                <a:lnTo>
                                  <a:pt x="976525" y="404991"/>
                                </a:lnTo>
                                <a:lnTo>
                                  <a:pt x="976525" y="411182"/>
                                </a:lnTo>
                                <a:lnTo>
                                  <a:pt x="956713" y="411182"/>
                                </a:lnTo>
                                <a:lnTo>
                                  <a:pt x="956713" y="422231"/>
                                </a:lnTo>
                                <a:lnTo>
                                  <a:pt x="979477" y="422231"/>
                                </a:lnTo>
                                <a:lnTo>
                                  <a:pt x="979477" y="428804"/>
                                </a:lnTo>
                                <a:lnTo>
                                  <a:pt x="949759" y="428804"/>
                                </a:lnTo>
                                <a:lnTo>
                                  <a:pt x="949759" y="387370"/>
                                </a:lnTo>
                                <a:close/>
                                <a:moveTo>
                                  <a:pt x="1019482" y="387370"/>
                                </a:moveTo>
                                <a:lnTo>
                                  <a:pt x="1026436" y="387370"/>
                                </a:lnTo>
                                <a:lnTo>
                                  <a:pt x="1026436" y="428804"/>
                                </a:lnTo>
                                <a:lnTo>
                                  <a:pt x="1018911" y="428804"/>
                                </a:lnTo>
                                <a:lnTo>
                                  <a:pt x="995479" y="398609"/>
                                </a:lnTo>
                                <a:lnTo>
                                  <a:pt x="995479" y="428804"/>
                                </a:lnTo>
                                <a:lnTo>
                                  <a:pt x="988431" y="428804"/>
                                </a:lnTo>
                                <a:lnTo>
                                  <a:pt x="988431" y="387370"/>
                                </a:lnTo>
                                <a:lnTo>
                                  <a:pt x="995479" y="387370"/>
                                </a:lnTo>
                                <a:lnTo>
                                  <a:pt x="1019482" y="418326"/>
                                </a:lnTo>
                                <a:close/>
                                <a:moveTo>
                                  <a:pt x="1053582" y="393847"/>
                                </a:moveTo>
                                <a:lnTo>
                                  <a:pt x="1053582" y="428804"/>
                                </a:lnTo>
                                <a:lnTo>
                                  <a:pt x="1046629" y="428804"/>
                                </a:lnTo>
                                <a:lnTo>
                                  <a:pt x="1046629" y="394133"/>
                                </a:lnTo>
                                <a:lnTo>
                                  <a:pt x="1034056" y="394133"/>
                                </a:lnTo>
                                <a:lnTo>
                                  <a:pt x="1034056" y="387370"/>
                                </a:lnTo>
                                <a:lnTo>
                                  <a:pt x="1066155" y="387370"/>
                                </a:lnTo>
                                <a:lnTo>
                                  <a:pt x="1066155" y="393847"/>
                                </a:lnTo>
                                <a:close/>
                                <a:moveTo>
                                  <a:pt x="1124543" y="423089"/>
                                </a:moveTo>
                                <a:cubicBezTo>
                                  <a:pt x="1115828" y="431231"/>
                                  <a:pt x="1102302" y="431231"/>
                                  <a:pt x="1093587" y="423089"/>
                                </a:cubicBezTo>
                                <a:cubicBezTo>
                                  <a:pt x="1089443" y="419120"/>
                                  <a:pt x="1087158" y="413587"/>
                                  <a:pt x="1087300" y="407849"/>
                                </a:cubicBezTo>
                                <a:cubicBezTo>
                                  <a:pt x="1087158" y="402081"/>
                                  <a:pt x="1089434" y="396518"/>
                                  <a:pt x="1093587" y="392513"/>
                                </a:cubicBezTo>
                                <a:cubicBezTo>
                                  <a:pt x="1102302" y="384371"/>
                                  <a:pt x="1115828" y="384371"/>
                                  <a:pt x="1124543" y="392513"/>
                                </a:cubicBezTo>
                                <a:cubicBezTo>
                                  <a:pt x="1128696" y="396518"/>
                                  <a:pt x="1130972" y="402081"/>
                                  <a:pt x="1130830" y="407849"/>
                                </a:cubicBezTo>
                                <a:cubicBezTo>
                                  <a:pt x="1131058" y="413686"/>
                                  <a:pt x="1128763" y="419339"/>
                                  <a:pt x="1124543" y="423374"/>
                                </a:cubicBezTo>
                                <a:close/>
                                <a:moveTo>
                                  <a:pt x="1119495" y="397181"/>
                                </a:moveTo>
                                <a:cubicBezTo>
                                  <a:pt x="1113875" y="391420"/>
                                  <a:pt x="1104645" y="391307"/>
                                  <a:pt x="1098883" y="396929"/>
                                </a:cubicBezTo>
                                <a:cubicBezTo>
                                  <a:pt x="1098797" y="397012"/>
                                  <a:pt x="1098721" y="397096"/>
                                  <a:pt x="1098635" y="397181"/>
                                </a:cubicBezTo>
                                <a:cubicBezTo>
                                  <a:pt x="1095882" y="400045"/>
                                  <a:pt x="1094377" y="403879"/>
                                  <a:pt x="1094444" y="407849"/>
                                </a:cubicBezTo>
                                <a:cubicBezTo>
                                  <a:pt x="1094387" y="411789"/>
                                  <a:pt x="1095892" y="415592"/>
                                  <a:pt x="1098635" y="418421"/>
                                </a:cubicBezTo>
                                <a:cubicBezTo>
                                  <a:pt x="1104255" y="424182"/>
                                  <a:pt x="1113485" y="424294"/>
                                  <a:pt x="1119247" y="418673"/>
                                </a:cubicBezTo>
                                <a:cubicBezTo>
                                  <a:pt x="1119323" y="418590"/>
                                  <a:pt x="1119409" y="418506"/>
                                  <a:pt x="1119495" y="418421"/>
                                </a:cubicBezTo>
                                <a:cubicBezTo>
                                  <a:pt x="1122238" y="415592"/>
                                  <a:pt x="1123743" y="411789"/>
                                  <a:pt x="1123686" y="407849"/>
                                </a:cubicBezTo>
                                <a:cubicBezTo>
                                  <a:pt x="1123676" y="403978"/>
                                  <a:pt x="1122171" y="400259"/>
                                  <a:pt x="1119495" y="397466"/>
                                </a:cubicBezTo>
                                <a:close/>
                                <a:moveTo>
                                  <a:pt x="1146641" y="393942"/>
                                </a:moveTo>
                                <a:lnTo>
                                  <a:pt x="1146641" y="405277"/>
                                </a:lnTo>
                                <a:lnTo>
                                  <a:pt x="1165024" y="405277"/>
                                </a:lnTo>
                                <a:lnTo>
                                  <a:pt x="1165024" y="411754"/>
                                </a:lnTo>
                                <a:lnTo>
                                  <a:pt x="1146641" y="411754"/>
                                </a:lnTo>
                                <a:lnTo>
                                  <a:pt x="1146641" y="428804"/>
                                </a:lnTo>
                                <a:lnTo>
                                  <a:pt x="1139688" y="428804"/>
                                </a:lnTo>
                                <a:lnTo>
                                  <a:pt x="1139688" y="387370"/>
                                </a:lnTo>
                                <a:lnTo>
                                  <a:pt x="1167310" y="387370"/>
                                </a:lnTo>
                                <a:lnTo>
                                  <a:pt x="1167310" y="393942"/>
                                </a:lnTo>
                                <a:close/>
                                <a:moveTo>
                                  <a:pt x="1210554" y="422517"/>
                                </a:moveTo>
                                <a:cubicBezTo>
                                  <a:pt x="1212678" y="422571"/>
                                  <a:pt x="1214783" y="422182"/>
                                  <a:pt x="1216745" y="421374"/>
                                </a:cubicBezTo>
                                <a:cubicBezTo>
                                  <a:pt x="1218736" y="420350"/>
                                  <a:pt x="1220574" y="419034"/>
                                  <a:pt x="1222174" y="417469"/>
                                </a:cubicBezTo>
                                <a:lnTo>
                                  <a:pt x="1226746" y="422136"/>
                                </a:lnTo>
                                <a:cubicBezTo>
                                  <a:pt x="1222717" y="426765"/>
                                  <a:pt x="1216879" y="429408"/>
                                  <a:pt x="1210744" y="429375"/>
                                </a:cubicBezTo>
                                <a:cubicBezTo>
                                  <a:pt x="1204972" y="429570"/>
                                  <a:pt x="1199362" y="427403"/>
                                  <a:pt x="1195219" y="423374"/>
                                </a:cubicBezTo>
                                <a:cubicBezTo>
                                  <a:pt x="1191085" y="419367"/>
                                  <a:pt x="1188827" y="413796"/>
                                  <a:pt x="1189027" y="408039"/>
                                </a:cubicBezTo>
                                <a:cubicBezTo>
                                  <a:pt x="1188884" y="402272"/>
                                  <a:pt x="1191161" y="396708"/>
                                  <a:pt x="1195314" y="392704"/>
                                </a:cubicBezTo>
                                <a:cubicBezTo>
                                  <a:pt x="1199533" y="388537"/>
                                  <a:pt x="1205296" y="386296"/>
                                  <a:pt x="1211221" y="386513"/>
                                </a:cubicBezTo>
                                <a:cubicBezTo>
                                  <a:pt x="1217355" y="386403"/>
                                  <a:pt x="1223241" y="388978"/>
                                  <a:pt x="1227318" y="393561"/>
                                </a:cubicBezTo>
                                <a:lnTo>
                                  <a:pt x="1222841" y="398419"/>
                                </a:lnTo>
                                <a:cubicBezTo>
                                  <a:pt x="1221212" y="396841"/>
                                  <a:pt x="1219345" y="395522"/>
                                  <a:pt x="1217317" y="394514"/>
                                </a:cubicBezTo>
                                <a:cubicBezTo>
                                  <a:pt x="1215316" y="393716"/>
                                  <a:pt x="1213183" y="393328"/>
                                  <a:pt x="1211030" y="393371"/>
                                </a:cubicBezTo>
                                <a:cubicBezTo>
                                  <a:pt x="1207125" y="393268"/>
                                  <a:pt x="1203353" y="394744"/>
                                  <a:pt x="1200553" y="397466"/>
                                </a:cubicBezTo>
                                <a:cubicBezTo>
                                  <a:pt x="1197705" y="400112"/>
                                  <a:pt x="1196143" y="403865"/>
                                  <a:pt x="1196266" y="407753"/>
                                </a:cubicBezTo>
                                <a:cubicBezTo>
                                  <a:pt x="1196152" y="411722"/>
                                  <a:pt x="1197705" y="415556"/>
                                  <a:pt x="1200553" y="418326"/>
                                </a:cubicBezTo>
                                <a:cubicBezTo>
                                  <a:pt x="1203105" y="421147"/>
                                  <a:pt x="1206744" y="422742"/>
                                  <a:pt x="1210554" y="422708"/>
                                </a:cubicBezTo>
                                <a:close/>
                                <a:moveTo>
                                  <a:pt x="1269895" y="423184"/>
                                </a:moveTo>
                                <a:cubicBezTo>
                                  <a:pt x="1261132" y="431292"/>
                                  <a:pt x="1247606" y="431292"/>
                                  <a:pt x="1238843" y="423184"/>
                                </a:cubicBezTo>
                                <a:cubicBezTo>
                                  <a:pt x="1234700" y="419216"/>
                                  <a:pt x="1232414" y="413683"/>
                                  <a:pt x="1232557" y="407944"/>
                                </a:cubicBezTo>
                                <a:cubicBezTo>
                                  <a:pt x="1232414" y="402176"/>
                                  <a:pt x="1234690" y="396613"/>
                                  <a:pt x="1238843" y="392609"/>
                                </a:cubicBezTo>
                                <a:cubicBezTo>
                                  <a:pt x="1247606" y="384501"/>
                                  <a:pt x="1261132" y="384501"/>
                                  <a:pt x="1269895" y="392609"/>
                                </a:cubicBezTo>
                                <a:cubicBezTo>
                                  <a:pt x="1274048" y="396613"/>
                                  <a:pt x="1276324" y="402176"/>
                                  <a:pt x="1276181" y="407944"/>
                                </a:cubicBezTo>
                                <a:cubicBezTo>
                                  <a:pt x="1276381" y="413748"/>
                                  <a:pt x="1274095" y="419362"/>
                                  <a:pt x="1269895" y="423374"/>
                                </a:cubicBezTo>
                                <a:close/>
                                <a:moveTo>
                                  <a:pt x="1264751" y="397276"/>
                                </a:moveTo>
                                <a:cubicBezTo>
                                  <a:pt x="1262075" y="394406"/>
                                  <a:pt x="1258293" y="392812"/>
                                  <a:pt x="1254369" y="392894"/>
                                </a:cubicBezTo>
                                <a:cubicBezTo>
                                  <a:pt x="1250445" y="392800"/>
                                  <a:pt x="1246663" y="394396"/>
                                  <a:pt x="1243987" y="397276"/>
                                </a:cubicBezTo>
                                <a:cubicBezTo>
                                  <a:pt x="1241177" y="400107"/>
                                  <a:pt x="1239634" y="403955"/>
                                  <a:pt x="1239700" y="407944"/>
                                </a:cubicBezTo>
                                <a:cubicBezTo>
                                  <a:pt x="1239624" y="411906"/>
                                  <a:pt x="1241167" y="415728"/>
                                  <a:pt x="1243987" y="418517"/>
                                </a:cubicBezTo>
                                <a:cubicBezTo>
                                  <a:pt x="1246663" y="421397"/>
                                  <a:pt x="1250445" y="422992"/>
                                  <a:pt x="1254369" y="422898"/>
                                </a:cubicBezTo>
                                <a:cubicBezTo>
                                  <a:pt x="1258293" y="422980"/>
                                  <a:pt x="1262075" y="421386"/>
                                  <a:pt x="1264751" y="418517"/>
                                </a:cubicBezTo>
                                <a:cubicBezTo>
                                  <a:pt x="1267532" y="415712"/>
                                  <a:pt x="1269047" y="411892"/>
                                  <a:pt x="1268942" y="407944"/>
                                </a:cubicBezTo>
                                <a:cubicBezTo>
                                  <a:pt x="1268999" y="404032"/>
                                  <a:pt x="1267485" y="400260"/>
                                  <a:pt x="1264751" y="397466"/>
                                </a:cubicBezTo>
                                <a:close/>
                                <a:moveTo>
                                  <a:pt x="1291993" y="428899"/>
                                </a:moveTo>
                                <a:lnTo>
                                  <a:pt x="1284944" y="428899"/>
                                </a:lnTo>
                                <a:lnTo>
                                  <a:pt x="1284944" y="387370"/>
                                </a:lnTo>
                                <a:lnTo>
                                  <a:pt x="1295898" y="387370"/>
                                </a:lnTo>
                                <a:lnTo>
                                  <a:pt x="1308376" y="413373"/>
                                </a:lnTo>
                                <a:lnTo>
                                  <a:pt x="1320853" y="387370"/>
                                </a:lnTo>
                                <a:lnTo>
                                  <a:pt x="1331712" y="387370"/>
                                </a:lnTo>
                                <a:lnTo>
                                  <a:pt x="1331712" y="428804"/>
                                </a:lnTo>
                                <a:lnTo>
                                  <a:pt x="1324663" y="428804"/>
                                </a:lnTo>
                                <a:lnTo>
                                  <a:pt x="1324663" y="396895"/>
                                </a:lnTo>
                                <a:lnTo>
                                  <a:pt x="1310281" y="425470"/>
                                </a:lnTo>
                                <a:lnTo>
                                  <a:pt x="1306375" y="425470"/>
                                </a:lnTo>
                                <a:lnTo>
                                  <a:pt x="1291993" y="396895"/>
                                </a:lnTo>
                                <a:close/>
                                <a:moveTo>
                                  <a:pt x="1371145" y="390799"/>
                                </a:moveTo>
                                <a:cubicBezTo>
                                  <a:pt x="1374174" y="393680"/>
                                  <a:pt x="1375755" y="397773"/>
                                  <a:pt x="1375432" y="401943"/>
                                </a:cubicBezTo>
                                <a:cubicBezTo>
                                  <a:pt x="1375803" y="406111"/>
                                  <a:pt x="1374174" y="410209"/>
                                  <a:pt x="1371050" y="412992"/>
                                </a:cubicBezTo>
                                <a:cubicBezTo>
                                  <a:pt x="1367050" y="415612"/>
                                  <a:pt x="1362297" y="416850"/>
                                  <a:pt x="1357525" y="416516"/>
                                </a:cubicBezTo>
                                <a:lnTo>
                                  <a:pt x="1350190" y="416516"/>
                                </a:lnTo>
                                <a:lnTo>
                                  <a:pt x="1350190" y="428613"/>
                                </a:lnTo>
                                <a:lnTo>
                                  <a:pt x="1343142" y="428613"/>
                                </a:lnTo>
                                <a:lnTo>
                                  <a:pt x="1343142" y="387370"/>
                                </a:lnTo>
                                <a:lnTo>
                                  <a:pt x="1357429" y="387370"/>
                                </a:lnTo>
                                <a:cubicBezTo>
                                  <a:pt x="1362316" y="387083"/>
                                  <a:pt x="1367145" y="388460"/>
                                  <a:pt x="1371145" y="391275"/>
                                </a:cubicBezTo>
                                <a:close/>
                                <a:moveTo>
                                  <a:pt x="1366192" y="407944"/>
                                </a:moveTo>
                                <a:cubicBezTo>
                                  <a:pt x="1367688" y="406092"/>
                                  <a:pt x="1368431" y="403747"/>
                                  <a:pt x="1368288" y="401372"/>
                                </a:cubicBezTo>
                                <a:cubicBezTo>
                                  <a:pt x="1368555" y="399035"/>
                                  <a:pt x="1367535" y="396739"/>
                                  <a:pt x="1365621" y="395371"/>
                                </a:cubicBezTo>
                                <a:cubicBezTo>
                                  <a:pt x="1363059" y="393968"/>
                                  <a:pt x="1360154" y="393339"/>
                                  <a:pt x="1357239" y="393561"/>
                                </a:cubicBezTo>
                                <a:lnTo>
                                  <a:pt x="1350190" y="393561"/>
                                </a:lnTo>
                                <a:lnTo>
                                  <a:pt x="1350190" y="410135"/>
                                </a:lnTo>
                                <a:lnTo>
                                  <a:pt x="1358287" y="410135"/>
                                </a:lnTo>
                                <a:cubicBezTo>
                                  <a:pt x="1361039" y="410583"/>
                                  <a:pt x="1363868" y="409971"/>
                                  <a:pt x="1366192" y="408420"/>
                                </a:cubicBezTo>
                                <a:close/>
                                <a:moveTo>
                                  <a:pt x="1392958" y="419564"/>
                                </a:moveTo>
                                <a:cubicBezTo>
                                  <a:pt x="1396949" y="423825"/>
                                  <a:pt x="1403645" y="424043"/>
                                  <a:pt x="1407902" y="420051"/>
                                </a:cubicBezTo>
                                <a:cubicBezTo>
                                  <a:pt x="1408074" y="419894"/>
                                  <a:pt x="1408236" y="419732"/>
                                  <a:pt x="1408388" y="419564"/>
                                </a:cubicBezTo>
                                <a:cubicBezTo>
                                  <a:pt x="1410407" y="417034"/>
                                  <a:pt x="1411427" y="413846"/>
                                  <a:pt x="1411246" y="410611"/>
                                </a:cubicBezTo>
                                <a:lnTo>
                                  <a:pt x="1411246" y="387370"/>
                                </a:lnTo>
                                <a:lnTo>
                                  <a:pt x="1418199" y="387370"/>
                                </a:lnTo>
                                <a:lnTo>
                                  <a:pt x="1418199" y="410611"/>
                                </a:lnTo>
                                <a:cubicBezTo>
                                  <a:pt x="1418551" y="415704"/>
                                  <a:pt x="1416751" y="420711"/>
                                  <a:pt x="1413246" y="424422"/>
                                </a:cubicBezTo>
                                <a:cubicBezTo>
                                  <a:pt x="1406055" y="430740"/>
                                  <a:pt x="1395291" y="430740"/>
                                  <a:pt x="1388100" y="424422"/>
                                </a:cubicBezTo>
                                <a:cubicBezTo>
                                  <a:pt x="1384595" y="420711"/>
                                  <a:pt x="1382794" y="415704"/>
                                  <a:pt x="1383147" y="410611"/>
                                </a:cubicBezTo>
                                <a:lnTo>
                                  <a:pt x="1383147" y="387370"/>
                                </a:lnTo>
                                <a:lnTo>
                                  <a:pt x="1390100" y="387370"/>
                                </a:lnTo>
                                <a:lnTo>
                                  <a:pt x="1390100" y="410325"/>
                                </a:lnTo>
                                <a:cubicBezTo>
                                  <a:pt x="1389843" y="413656"/>
                                  <a:pt x="1390862" y="416959"/>
                                  <a:pt x="1392958" y="419564"/>
                                </a:cubicBezTo>
                                <a:close/>
                                <a:moveTo>
                                  <a:pt x="1444774" y="394133"/>
                                </a:moveTo>
                                <a:lnTo>
                                  <a:pt x="1444774" y="429089"/>
                                </a:lnTo>
                                <a:lnTo>
                                  <a:pt x="1437820" y="429089"/>
                                </a:lnTo>
                                <a:lnTo>
                                  <a:pt x="1437820" y="394133"/>
                                </a:lnTo>
                                <a:lnTo>
                                  <a:pt x="1425247" y="394133"/>
                                </a:lnTo>
                                <a:lnTo>
                                  <a:pt x="1425247" y="387370"/>
                                </a:lnTo>
                                <a:lnTo>
                                  <a:pt x="1457347" y="387370"/>
                                </a:lnTo>
                                <a:lnTo>
                                  <a:pt x="1457347" y="393847"/>
                                </a:lnTo>
                                <a:close/>
                                <a:moveTo>
                                  <a:pt x="1494018" y="387656"/>
                                </a:moveTo>
                                <a:lnTo>
                                  <a:pt x="1494018" y="394228"/>
                                </a:lnTo>
                                <a:lnTo>
                                  <a:pt x="1471920" y="394228"/>
                                </a:lnTo>
                                <a:lnTo>
                                  <a:pt x="1471920" y="405277"/>
                                </a:lnTo>
                                <a:lnTo>
                                  <a:pt x="1491732" y="405277"/>
                                </a:lnTo>
                                <a:lnTo>
                                  <a:pt x="1491732" y="411468"/>
                                </a:lnTo>
                                <a:lnTo>
                                  <a:pt x="1471920" y="411468"/>
                                </a:lnTo>
                                <a:lnTo>
                                  <a:pt x="1471920" y="422517"/>
                                </a:lnTo>
                                <a:lnTo>
                                  <a:pt x="1494685" y="422517"/>
                                </a:lnTo>
                                <a:lnTo>
                                  <a:pt x="1494685" y="429089"/>
                                </a:lnTo>
                                <a:lnTo>
                                  <a:pt x="1464871" y="429089"/>
                                </a:lnTo>
                                <a:lnTo>
                                  <a:pt x="1464871" y="387370"/>
                                </a:lnTo>
                                <a:close/>
                                <a:moveTo>
                                  <a:pt x="1536690" y="401181"/>
                                </a:moveTo>
                                <a:cubicBezTo>
                                  <a:pt x="1537300" y="407093"/>
                                  <a:pt x="1533489" y="412562"/>
                                  <a:pt x="1527736" y="414040"/>
                                </a:cubicBezTo>
                                <a:lnTo>
                                  <a:pt x="1538595" y="429089"/>
                                </a:lnTo>
                                <a:lnTo>
                                  <a:pt x="1529641" y="429089"/>
                                </a:lnTo>
                                <a:lnTo>
                                  <a:pt x="1520116" y="415183"/>
                                </a:lnTo>
                                <a:lnTo>
                                  <a:pt x="1510591" y="415183"/>
                                </a:lnTo>
                                <a:lnTo>
                                  <a:pt x="1510591" y="429089"/>
                                </a:lnTo>
                                <a:lnTo>
                                  <a:pt x="1503638" y="429089"/>
                                </a:lnTo>
                                <a:lnTo>
                                  <a:pt x="1503638" y="387370"/>
                                </a:lnTo>
                                <a:lnTo>
                                  <a:pt x="1519069" y="387370"/>
                                </a:lnTo>
                                <a:cubicBezTo>
                                  <a:pt x="1523803" y="386999"/>
                                  <a:pt x="1528536" y="388132"/>
                                  <a:pt x="1532594" y="390608"/>
                                </a:cubicBezTo>
                                <a:cubicBezTo>
                                  <a:pt x="1535633" y="393235"/>
                                  <a:pt x="1537166" y="397196"/>
                                  <a:pt x="1536690" y="401181"/>
                                </a:cubicBezTo>
                                <a:close/>
                                <a:moveTo>
                                  <a:pt x="1527165" y="406991"/>
                                </a:moveTo>
                                <a:cubicBezTo>
                                  <a:pt x="1528746" y="405453"/>
                                  <a:pt x="1529546" y="403283"/>
                                  <a:pt x="1529356" y="401086"/>
                                </a:cubicBezTo>
                                <a:cubicBezTo>
                                  <a:pt x="1529594" y="398993"/>
                                  <a:pt x="1528775" y="396920"/>
                                  <a:pt x="1527165" y="395561"/>
                                </a:cubicBezTo>
                                <a:cubicBezTo>
                                  <a:pt x="1524755" y="394329"/>
                                  <a:pt x="1522050" y="393800"/>
                                  <a:pt x="1519354" y="394037"/>
                                </a:cubicBezTo>
                                <a:lnTo>
                                  <a:pt x="1510401" y="394037"/>
                                </a:lnTo>
                                <a:lnTo>
                                  <a:pt x="1510401" y="408801"/>
                                </a:lnTo>
                                <a:lnTo>
                                  <a:pt x="1519164" y="408801"/>
                                </a:lnTo>
                                <a:cubicBezTo>
                                  <a:pt x="1522021" y="409146"/>
                                  <a:pt x="1524907" y="408508"/>
                                  <a:pt x="1527355" y="406991"/>
                                </a:cubicBezTo>
                                <a:close/>
                                <a:moveTo>
                                  <a:pt x="1574790" y="393180"/>
                                </a:moveTo>
                                <a:cubicBezTo>
                                  <a:pt x="1573056" y="393086"/>
                                  <a:pt x="1571323" y="393517"/>
                                  <a:pt x="1569837" y="394418"/>
                                </a:cubicBezTo>
                                <a:cubicBezTo>
                                  <a:pt x="1568532" y="395192"/>
                                  <a:pt x="1567770" y="396621"/>
                                  <a:pt x="1567837" y="398133"/>
                                </a:cubicBezTo>
                                <a:cubicBezTo>
                                  <a:pt x="1567780" y="399695"/>
                                  <a:pt x="1568532" y="401175"/>
                                  <a:pt x="1569837" y="402038"/>
                                </a:cubicBezTo>
                                <a:cubicBezTo>
                                  <a:pt x="1572447" y="403379"/>
                                  <a:pt x="1575237" y="404341"/>
                                  <a:pt x="1578124" y="404896"/>
                                </a:cubicBezTo>
                                <a:cubicBezTo>
                                  <a:pt x="1581581" y="405602"/>
                                  <a:pt x="1584829" y="407066"/>
                                  <a:pt x="1587649" y="409182"/>
                                </a:cubicBezTo>
                                <a:cubicBezTo>
                                  <a:pt x="1589877" y="411304"/>
                                  <a:pt x="1591068" y="414300"/>
                                  <a:pt x="1590887" y="417374"/>
                                </a:cubicBezTo>
                                <a:cubicBezTo>
                                  <a:pt x="1590944" y="420796"/>
                                  <a:pt x="1589430" y="424056"/>
                                  <a:pt x="1586791" y="426232"/>
                                </a:cubicBezTo>
                                <a:cubicBezTo>
                                  <a:pt x="1583696" y="428559"/>
                                  <a:pt x="1579895" y="429737"/>
                                  <a:pt x="1576028" y="429566"/>
                                </a:cubicBezTo>
                                <a:cubicBezTo>
                                  <a:pt x="1569646" y="429612"/>
                                  <a:pt x="1563484" y="427229"/>
                                  <a:pt x="1558788" y="422898"/>
                                </a:cubicBezTo>
                                <a:lnTo>
                                  <a:pt x="1563169" y="417564"/>
                                </a:lnTo>
                                <a:cubicBezTo>
                                  <a:pt x="1566675" y="420975"/>
                                  <a:pt x="1571332" y="422946"/>
                                  <a:pt x="1576219" y="423089"/>
                                </a:cubicBezTo>
                                <a:cubicBezTo>
                                  <a:pt x="1578124" y="423225"/>
                                  <a:pt x="1580010" y="422685"/>
                                  <a:pt x="1581553" y="421565"/>
                                </a:cubicBezTo>
                                <a:cubicBezTo>
                                  <a:pt x="1582838" y="420732"/>
                                  <a:pt x="1583600" y="419287"/>
                                  <a:pt x="1583553" y="417755"/>
                                </a:cubicBezTo>
                                <a:cubicBezTo>
                                  <a:pt x="1583648" y="416284"/>
                                  <a:pt x="1582953" y="414874"/>
                                  <a:pt x="1581743" y="414040"/>
                                </a:cubicBezTo>
                                <a:cubicBezTo>
                                  <a:pt x="1579752" y="412825"/>
                                  <a:pt x="1577562" y="411985"/>
                                  <a:pt x="1575266" y="411563"/>
                                </a:cubicBezTo>
                                <a:cubicBezTo>
                                  <a:pt x="1572923" y="411107"/>
                                  <a:pt x="1570627" y="410437"/>
                                  <a:pt x="1568408" y="409563"/>
                                </a:cubicBezTo>
                                <a:cubicBezTo>
                                  <a:pt x="1566865" y="409001"/>
                                  <a:pt x="1565417" y="408197"/>
                                  <a:pt x="1564122" y="407182"/>
                                </a:cubicBezTo>
                                <a:cubicBezTo>
                                  <a:pt x="1561607" y="405074"/>
                                  <a:pt x="1560255" y="401883"/>
                                  <a:pt x="1560502" y="398609"/>
                                </a:cubicBezTo>
                                <a:cubicBezTo>
                                  <a:pt x="1560198" y="395142"/>
                                  <a:pt x="1561798" y="391782"/>
                                  <a:pt x="1564693" y="389846"/>
                                </a:cubicBezTo>
                                <a:cubicBezTo>
                                  <a:pt x="1567675" y="387684"/>
                                  <a:pt x="1571294" y="386578"/>
                                  <a:pt x="1574980" y="386703"/>
                                </a:cubicBezTo>
                                <a:cubicBezTo>
                                  <a:pt x="1577676" y="386680"/>
                                  <a:pt x="1580352" y="387132"/>
                                  <a:pt x="1582886" y="388037"/>
                                </a:cubicBezTo>
                                <a:cubicBezTo>
                                  <a:pt x="1585334" y="388836"/>
                                  <a:pt x="1587630" y="390062"/>
                                  <a:pt x="1589649" y="391656"/>
                                </a:cubicBezTo>
                                <a:lnTo>
                                  <a:pt x="1585934" y="396895"/>
                                </a:lnTo>
                                <a:cubicBezTo>
                                  <a:pt x="1584439" y="395686"/>
                                  <a:pt x="1582724" y="394780"/>
                                  <a:pt x="1580886" y="394228"/>
                                </a:cubicBezTo>
                                <a:cubicBezTo>
                                  <a:pt x="1579143" y="393595"/>
                                  <a:pt x="1577314" y="393241"/>
                                  <a:pt x="1575457" y="393180"/>
                                </a:cubicBezTo>
                                <a:close/>
                                <a:moveTo>
                                  <a:pt x="1618510" y="422708"/>
                                </a:moveTo>
                                <a:cubicBezTo>
                                  <a:pt x="1620634" y="422762"/>
                                  <a:pt x="1622739" y="422372"/>
                                  <a:pt x="1624701" y="421565"/>
                                </a:cubicBezTo>
                                <a:cubicBezTo>
                                  <a:pt x="1626692" y="420541"/>
                                  <a:pt x="1628520" y="419224"/>
                                  <a:pt x="1630130" y="417659"/>
                                </a:cubicBezTo>
                                <a:lnTo>
                                  <a:pt x="1634702" y="422327"/>
                                </a:lnTo>
                                <a:cubicBezTo>
                                  <a:pt x="1630673" y="426956"/>
                                  <a:pt x="1624834" y="429599"/>
                                  <a:pt x="1618700" y="429566"/>
                                </a:cubicBezTo>
                                <a:cubicBezTo>
                                  <a:pt x="1612928" y="429761"/>
                                  <a:pt x="1607318" y="427594"/>
                                  <a:pt x="1603174" y="423565"/>
                                </a:cubicBezTo>
                                <a:cubicBezTo>
                                  <a:pt x="1599041" y="419558"/>
                                  <a:pt x="1596783" y="413987"/>
                                  <a:pt x="1596983" y="408230"/>
                                </a:cubicBezTo>
                                <a:cubicBezTo>
                                  <a:pt x="1596840" y="402462"/>
                                  <a:pt x="1599117" y="396899"/>
                                  <a:pt x="1603270" y="392894"/>
                                </a:cubicBezTo>
                                <a:cubicBezTo>
                                  <a:pt x="1607489" y="388727"/>
                                  <a:pt x="1613252" y="386487"/>
                                  <a:pt x="1619176" y="386703"/>
                                </a:cubicBezTo>
                                <a:cubicBezTo>
                                  <a:pt x="1625310" y="386594"/>
                                  <a:pt x="1631197" y="389168"/>
                                  <a:pt x="1635274" y="393752"/>
                                </a:cubicBezTo>
                                <a:lnTo>
                                  <a:pt x="1630797" y="398609"/>
                                </a:lnTo>
                                <a:cubicBezTo>
                                  <a:pt x="1629149" y="397005"/>
                                  <a:pt x="1627254" y="395686"/>
                                  <a:pt x="1625177" y="394704"/>
                                </a:cubicBezTo>
                                <a:cubicBezTo>
                                  <a:pt x="1623215" y="393896"/>
                                  <a:pt x="1621110" y="393507"/>
                                  <a:pt x="1618986" y="393561"/>
                                </a:cubicBezTo>
                                <a:cubicBezTo>
                                  <a:pt x="1615081" y="393458"/>
                                  <a:pt x="1611309" y="394935"/>
                                  <a:pt x="1608508" y="397657"/>
                                </a:cubicBezTo>
                                <a:cubicBezTo>
                                  <a:pt x="1605660" y="400303"/>
                                  <a:pt x="1604098" y="404056"/>
                                  <a:pt x="1604222" y="407944"/>
                                </a:cubicBezTo>
                                <a:cubicBezTo>
                                  <a:pt x="1604117" y="411892"/>
                                  <a:pt x="1605632" y="415712"/>
                                  <a:pt x="1608413" y="418517"/>
                                </a:cubicBezTo>
                                <a:cubicBezTo>
                                  <a:pt x="1611213" y="421429"/>
                                  <a:pt x="1615147" y="422963"/>
                                  <a:pt x="1619176" y="422708"/>
                                </a:cubicBezTo>
                                <a:close/>
                                <a:moveTo>
                                  <a:pt x="1643846" y="387370"/>
                                </a:moveTo>
                                <a:lnTo>
                                  <a:pt x="1650799" y="387370"/>
                                </a:lnTo>
                                <a:lnTo>
                                  <a:pt x="1650799" y="428804"/>
                                </a:lnTo>
                                <a:lnTo>
                                  <a:pt x="1643846" y="428804"/>
                                </a:lnTo>
                                <a:close/>
                                <a:moveTo>
                                  <a:pt x="1691471" y="387370"/>
                                </a:moveTo>
                                <a:lnTo>
                                  <a:pt x="1691471" y="393942"/>
                                </a:lnTo>
                                <a:lnTo>
                                  <a:pt x="1669183" y="393942"/>
                                </a:lnTo>
                                <a:lnTo>
                                  <a:pt x="1669183" y="404991"/>
                                </a:lnTo>
                                <a:lnTo>
                                  <a:pt x="1689090" y="404991"/>
                                </a:lnTo>
                                <a:lnTo>
                                  <a:pt x="1689090" y="411182"/>
                                </a:lnTo>
                                <a:lnTo>
                                  <a:pt x="1669183" y="411182"/>
                                </a:lnTo>
                                <a:lnTo>
                                  <a:pt x="1669183" y="422231"/>
                                </a:lnTo>
                                <a:lnTo>
                                  <a:pt x="1692043" y="422231"/>
                                </a:lnTo>
                                <a:lnTo>
                                  <a:pt x="1692043" y="428804"/>
                                </a:lnTo>
                                <a:lnTo>
                                  <a:pt x="1662229" y="428804"/>
                                </a:lnTo>
                                <a:lnTo>
                                  <a:pt x="1662229" y="387370"/>
                                </a:lnTo>
                                <a:close/>
                                <a:moveTo>
                                  <a:pt x="1732143" y="387370"/>
                                </a:moveTo>
                                <a:lnTo>
                                  <a:pt x="1739191" y="387370"/>
                                </a:lnTo>
                                <a:lnTo>
                                  <a:pt x="1739191" y="428804"/>
                                </a:lnTo>
                                <a:lnTo>
                                  <a:pt x="1731571" y="428804"/>
                                </a:lnTo>
                                <a:lnTo>
                                  <a:pt x="1708140" y="398609"/>
                                </a:lnTo>
                                <a:lnTo>
                                  <a:pt x="1708140" y="428804"/>
                                </a:lnTo>
                                <a:lnTo>
                                  <a:pt x="1701187" y="428804"/>
                                </a:lnTo>
                                <a:lnTo>
                                  <a:pt x="1701187" y="387370"/>
                                </a:lnTo>
                                <a:lnTo>
                                  <a:pt x="1708140" y="387370"/>
                                </a:lnTo>
                                <a:lnTo>
                                  <a:pt x="1732143" y="418326"/>
                                </a:lnTo>
                                <a:close/>
                                <a:moveTo>
                                  <a:pt x="1769576" y="422422"/>
                                </a:moveTo>
                                <a:cubicBezTo>
                                  <a:pt x="1771700" y="422476"/>
                                  <a:pt x="1773805" y="422087"/>
                                  <a:pt x="1775767" y="421279"/>
                                </a:cubicBezTo>
                                <a:cubicBezTo>
                                  <a:pt x="1777758" y="420255"/>
                                  <a:pt x="1779587" y="418939"/>
                                  <a:pt x="1781197" y="417374"/>
                                </a:cubicBezTo>
                                <a:lnTo>
                                  <a:pt x="1785673" y="422041"/>
                                </a:lnTo>
                                <a:cubicBezTo>
                                  <a:pt x="1781682" y="426656"/>
                                  <a:pt x="1775872" y="429299"/>
                                  <a:pt x="1769767" y="429280"/>
                                </a:cubicBezTo>
                                <a:cubicBezTo>
                                  <a:pt x="1763966" y="429457"/>
                                  <a:pt x="1758337" y="427295"/>
                                  <a:pt x="1754146" y="423279"/>
                                </a:cubicBezTo>
                                <a:cubicBezTo>
                                  <a:pt x="1750050" y="419245"/>
                                  <a:pt x="1747802" y="413692"/>
                                  <a:pt x="1747954" y="407944"/>
                                </a:cubicBezTo>
                                <a:cubicBezTo>
                                  <a:pt x="1747812" y="402158"/>
                                  <a:pt x="1750126" y="396582"/>
                                  <a:pt x="1754336" y="392609"/>
                                </a:cubicBezTo>
                                <a:cubicBezTo>
                                  <a:pt x="1763414" y="384025"/>
                                  <a:pt x="1777729" y="384409"/>
                                  <a:pt x="1786340" y="393466"/>
                                </a:cubicBezTo>
                                <a:lnTo>
                                  <a:pt x="1781863" y="398324"/>
                                </a:lnTo>
                                <a:cubicBezTo>
                                  <a:pt x="1780216" y="396720"/>
                                  <a:pt x="1778320" y="395400"/>
                                  <a:pt x="1776244" y="394418"/>
                                </a:cubicBezTo>
                                <a:cubicBezTo>
                                  <a:pt x="1774281" y="393611"/>
                                  <a:pt x="1772176" y="393221"/>
                                  <a:pt x="1770052" y="393275"/>
                                </a:cubicBezTo>
                                <a:cubicBezTo>
                                  <a:pt x="1766119" y="393157"/>
                                  <a:pt x="1762308" y="394635"/>
                                  <a:pt x="1759480" y="397371"/>
                                </a:cubicBezTo>
                                <a:cubicBezTo>
                                  <a:pt x="1756698" y="400055"/>
                                  <a:pt x="1755174" y="403792"/>
                                  <a:pt x="1755289" y="407658"/>
                                </a:cubicBezTo>
                                <a:cubicBezTo>
                                  <a:pt x="1755184" y="411606"/>
                                  <a:pt x="1756698" y="415426"/>
                                  <a:pt x="1759480" y="418231"/>
                                </a:cubicBezTo>
                                <a:cubicBezTo>
                                  <a:pt x="1762051" y="421047"/>
                                  <a:pt x="1765671" y="422670"/>
                                  <a:pt x="1769481" y="422708"/>
                                </a:cubicBezTo>
                                <a:close/>
                                <a:moveTo>
                                  <a:pt x="1823202" y="387370"/>
                                </a:moveTo>
                                <a:lnTo>
                                  <a:pt x="1823202" y="393942"/>
                                </a:lnTo>
                                <a:lnTo>
                                  <a:pt x="1801104" y="393942"/>
                                </a:lnTo>
                                <a:lnTo>
                                  <a:pt x="1801104" y="404991"/>
                                </a:lnTo>
                                <a:lnTo>
                                  <a:pt x="1820916" y="404991"/>
                                </a:lnTo>
                                <a:lnTo>
                                  <a:pt x="1820916" y="411182"/>
                                </a:lnTo>
                                <a:lnTo>
                                  <a:pt x="1801104" y="411182"/>
                                </a:lnTo>
                                <a:lnTo>
                                  <a:pt x="1801104" y="422231"/>
                                </a:lnTo>
                                <a:lnTo>
                                  <a:pt x="1823869" y="422231"/>
                                </a:lnTo>
                                <a:lnTo>
                                  <a:pt x="1823869" y="428804"/>
                                </a:lnTo>
                                <a:lnTo>
                                  <a:pt x="1794151" y="428804"/>
                                </a:lnTo>
                                <a:lnTo>
                                  <a:pt x="1794151" y="387370"/>
                                </a:lnTo>
                                <a:close/>
                                <a:moveTo>
                                  <a:pt x="173758" y="347555"/>
                                </a:moveTo>
                                <a:cubicBezTo>
                                  <a:pt x="184616" y="382226"/>
                                  <a:pt x="213763" y="388418"/>
                                  <a:pt x="244814" y="388799"/>
                                </a:cubicBezTo>
                                <a:cubicBezTo>
                                  <a:pt x="292402" y="389730"/>
                                  <a:pt x="339296" y="377290"/>
                                  <a:pt x="380164" y="352889"/>
                                </a:cubicBezTo>
                                <a:cubicBezTo>
                                  <a:pt x="411799" y="334950"/>
                                  <a:pt x="436413" y="306810"/>
                                  <a:pt x="449983" y="273070"/>
                                </a:cubicBezTo>
                                <a:cubicBezTo>
                                  <a:pt x="483415" y="189059"/>
                                  <a:pt x="459508" y="106001"/>
                                  <a:pt x="385879" y="50852"/>
                                </a:cubicBezTo>
                                <a:cubicBezTo>
                                  <a:pt x="338641" y="14642"/>
                                  <a:pt x="278970" y="-1354"/>
                                  <a:pt x="219954" y="6370"/>
                                </a:cubicBezTo>
                                <a:cubicBezTo>
                                  <a:pt x="162829" y="13077"/>
                                  <a:pt x="109471" y="38301"/>
                                  <a:pt x="68030" y="78188"/>
                                </a:cubicBezTo>
                                <a:cubicBezTo>
                                  <a:pt x="58383" y="87698"/>
                                  <a:pt x="49852" y="98276"/>
                                  <a:pt x="42598" y="109716"/>
                                </a:cubicBezTo>
                                <a:cubicBezTo>
                                  <a:pt x="-8360" y="185916"/>
                                  <a:pt x="-13599" y="262116"/>
                                  <a:pt x="26882" y="336030"/>
                                </a:cubicBezTo>
                                <a:cubicBezTo>
                                  <a:pt x="54989" y="386722"/>
                                  <a:pt x="100343" y="425655"/>
                                  <a:pt x="154708" y="445758"/>
                                </a:cubicBezTo>
                                <a:cubicBezTo>
                                  <a:pt x="183159" y="456932"/>
                                  <a:pt x="213486" y="462558"/>
                                  <a:pt x="244052" y="462332"/>
                                </a:cubicBezTo>
                                <a:cubicBezTo>
                                  <a:pt x="257401" y="462283"/>
                                  <a:pt x="270733" y="461360"/>
                                  <a:pt x="283962" y="459569"/>
                                </a:cubicBezTo>
                                <a:cubicBezTo>
                                  <a:pt x="332615" y="453511"/>
                                  <a:pt x="379220" y="436335"/>
                                  <a:pt x="420169" y="409373"/>
                                </a:cubicBezTo>
                                <a:cubicBezTo>
                                  <a:pt x="423543" y="408132"/>
                                  <a:pt x="426054" y="405261"/>
                                  <a:pt x="426837" y="401753"/>
                                </a:cubicBezTo>
                                <a:cubicBezTo>
                                  <a:pt x="427408" y="398501"/>
                                  <a:pt x="426255" y="395185"/>
                                  <a:pt x="423789" y="392990"/>
                                </a:cubicBezTo>
                                <a:lnTo>
                                  <a:pt x="423789" y="392228"/>
                                </a:lnTo>
                                <a:cubicBezTo>
                                  <a:pt x="422062" y="389112"/>
                                  <a:pt x="419078" y="386891"/>
                                  <a:pt x="415597" y="386132"/>
                                </a:cubicBezTo>
                                <a:cubicBezTo>
                                  <a:pt x="412171" y="385611"/>
                                  <a:pt x="408688" y="386620"/>
                                  <a:pt x="406072" y="388894"/>
                                </a:cubicBezTo>
                                <a:cubicBezTo>
                                  <a:pt x="402276" y="391780"/>
                                  <a:pt x="398299" y="394420"/>
                                  <a:pt x="394166" y="396800"/>
                                </a:cubicBezTo>
                                <a:cubicBezTo>
                                  <a:pt x="351235" y="420825"/>
                                  <a:pt x="303049" y="433909"/>
                                  <a:pt x="253863" y="434900"/>
                                </a:cubicBezTo>
                                <a:cubicBezTo>
                                  <a:pt x="200999" y="434900"/>
                                  <a:pt x="178330" y="429185"/>
                                  <a:pt x="138325" y="406325"/>
                                </a:cubicBezTo>
                                <a:cubicBezTo>
                                  <a:pt x="65554" y="364796"/>
                                  <a:pt x="25930" y="288596"/>
                                  <a:pt x="39265" y="207157"/>
                                </a:cubicBezTo>
                                <a:cubicBezTo>
                                  <a:pt x="50314" y="139910"/>
                                  <a:pt x="90700" y="88952"/>
                                  <a:pt x="153565" y="55995"/>
                                </a:cubicBezTo>
                                <a:cubicBezTo>
                                  <a:pt x="190169" y="36476"/>
                                  <a:pt x="232033" y="29104"/>
                                  <a:pt x="273103" y="34945"/>
                                </a:cubicBezTo>
                                <a:cubicBezTo>
                                  <a:pt x="308332" y="40145"/>
                                  <a:pt x="341663" y="54205"/>
                                  <a:pt x="369973" y="75807"/>
                                </a:cubicBezTo>
                                <a:cubicBezTo>
                                  <a:pt x="423694" y="115431"/>
                                  <a:pt x="444839" y="165342"/>
                                  <a:pt x="434552" y="228207"/>
                                </a:cubicBezTo>
                                <a:cubicBezTo>
                                  <a:pt x="420836" y="312218"/>
                                  <a:pt x="353304" y="345174"/>
                                  <a:pt x="298059" y="357461"/>
                                </a:cubicBezTo>
                                <a:cubicBezTo>
                                  <a:pt x="298059" y="355556"/>
                                  <a:pt x="298059" y="342031"/>
                                  <a:pt x="298059" y="340793"/>
                                </a:cubicBezTo>
                                <a:cubicBezTo>
                                  <a:pt x="298059" y="339554"/>
                                  <a:pt x="298059" y="333554"/>
                                  <a:pt x="298059" y="332506"/>
                                </a:cubicBezTo>
                                <a:cubicBezTo>
                                  <a:pt x="298059" y="321457"/>
                                  <a:pt x="298059" y="319171"/>
                                  <a:pt x="298059" y="313456"/>
                                </a:cubicBezTo>
                                <a:lnTo>
                                  <a:pt x="298059" y="270498"/>
                                </a:lnTo>
                                <a:cubicBezTo>
                                  <a:pt x="298059" y="261449"/>
                                  <a:pt x="298059" y="252877"/>
                                  <a:pt x="298059" y="244114"/>
                                </a:cubicBezTo>
                                <a:cubicBezTo>
                                  <a:pt x="298059" y="231255"/>
                                  <a:pt x="298059" y="214872"/>
                                  <a:pt x="298059" y="201061"/>
                                </a:cubicBezTo>
                                <a:cubicBezTo>
                                  <a:pt x="298059" y="177725"/>
                                  <a:pt x="294916" y="177629"/>
                                  <a:pt x="277675" y="177534"/>
                                </a:cubicBezTo>
                                <a:lnTo>
                                  <a:pt x="274437" y="177534"/>
                                </a:lnTo>
                                <a:cubicBezTo>
                                  <a:pt x="265579" y="177534"/>
                                  <a:pt x="236337" y="176867"/>
                                  <a:pt x="198237" y="177534"/>
                                </a:cubicBezTo>
                                <a:cubicBezTo>
                                  <a:pt x="175663" y="178010"/>
                                  <a:pt x="168233" y="178868"/>
                                  <a:pt x="168233" y="197918"/>
                                </a:cubicBezTo>
                                <a:lnTo>
                                  <a:pt x="168233" y="213634"/>
                                </a:lnTo>
                                <a:cubicBezTo>
                                  <a:pt x="168233" y="254782"/>
                                  <a:pt x="168233" y="254782"/>
                                  <a:pt x="168233" y="275927"/>
                                </a:cubicBezTo>
                                <a:cubicBezTo>
                                  <a:pt x="168233" y="281071"/>
                                  <a:pt x="168233" y="289358"/>
                                  <a:pt x="168233" y="293358"/>
                                </a:cubicBezTo>
                                <a:cubicBezTo>
                                  <a:pt x="167566" y="317361"/>
                                  <a:pt x="165471" y="321838"/>
                                  <a:pt x="173758" y="347555"/>
                                </a:cubicBezTo>
                                <a:close/>
                                <a:moveTo>
                                  <a:pt x="2014750" y="425470"/>
                                </a:moveTo>
                                <a:lnTo>
                                  <a:pt x="2014750" y="404324"/>
                                </a:lnTo>
                                <a:cubicBezTo>
                                  <a:pt x="2014750" y="402536"/>
                                  <a:pt x="2013302" y="401086"/>
                                  <a:pt x="2011511" y="401086"/>
                                </a:cubicBezTo>
                                <a:lnTo>
                                  <a:pt x="1878733" y="401086"/>
                                </a:lnTo>
                                <a:cubicBezTo>
                                  <a:pt x="1876942" y="401086"/>
                                  <a:pt x="1875494" y="402536"/>
                                  <a:pt x="1875494" y="404324"/>
                                </a:cubicBezTo>
                                <a:lnTo>
                                  <a:pt x="1875494" y="425470"/>
                                </a:lnTo>
                                <a:cubicBezTo>
                                  <a:pt x="1875494" y="427275"/>
                                  <a:pt x="1876932" y="428752"/>
                                  <a:pt x="1878733" y="428804"/>
                                </a:cubicBezTo>
                                <a:lnTo>
                                  <a:pt x="2012083" y="428804"/>
                                </a:lnTo>
                                <a:cubicBezTo>
                                  <a:pt x="2013664" y="428482"/>
                                  <a:pt x="2014778" y="427080"/>
                                  <a:pt x="2014750" y="425470"/>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CA0AD6F" id="Graphic 4" o:spid="_x0000_s1026" style="width:188.5pt;height:43.25pt;mso-position-horizontal-relative:char;mso-position-vertical-relative:line" coordsize="20147,4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">
                <v:shape id="Freeform: Shape 5" o:spid="_x0000_s1027" style="position:absolute;left:1873;top:616;width:957;height:956;visibility:visible;mso-wrap-style:square;v-text-anchor:middle" coordsize="95630,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" path="m95631,47815v,26408,-21408,47816,-47815,47816c21408,95631,,74223,,47815,,21408,21408,,47816,,74223,,95631,21408,95631,47815xe" fillcolor="#51adca" stroked="f">
                  <v:stroke joinstyle="miter"/>
                  <v:path arrowok="t" o:connecttype="custom" o:connectlocs="95631,47815;47816,95631;0,47815;47816,0;95631,47815" o:connectangles="0,0,0,0,0"/>
                </v:shape>
                <v:shape id="Freeform: Shape 6" o:spid="_x0000_s1028" style="position:absolute;width:20147;height:4623;visibility:visible;mso-wrap-style:square;v-text-anchor:middle" coordsize="2014750,46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" path="m653913,3036r30004,l683917,137339r-30004,l653913,3036xm806313,3036r30004,l836317,137339r-30099,l742305,53233r,84106l712301,137339r,-134303l740876,3036r65818,86487l806313,3036xm956998,3036r,26384l894705,29420r,28575l953950,57995r,26289l894705,84284r,52674l864796,136958r,-133922l956998,3036xm1090348,118765v-28175,26527,-72123,26527,-100298,c962856,91419,962856,47242,990050,19895v28175,-26527,72123,-26527,100298,c1117542,47242,1117542,91419,1090348,118765xm1080157,69425v390,-11262,-3563,-22243,-11049,-30670c1055039,23105,1030950,21820,1015301,35886v-1010,905,-1962,1862,-2867,2869c997080,56285,997080,82471,1012434,100001v14068,15649,38157,16934,53807,2869c1067250,101965,1068203,101007,1069108,100001v7610,-8333,11668,-19299,11334,-30576l1080157,69425xm1240558,47613v,21527,-8506,35433,-25527,41720l1249035,136958r-37052,l1182169,94095r-20764,l1161405,136958r-29909,l1131496,3036r50864,c1203220,3036,1218174,6560,1227032,13609v9658,8543,14678,21164,13526,34004xm1204553,63520v4067,-4248,6115,-10043,5620,-15907c1210830,42001,1208658,36430,1204363,32754v-6211,-3252,-13212,-4672,-20193,-4096l1161691,28658r,39815l1183408,68473v7410,801,14868,-946,21145,-4953xm1387052,52757r-36290,73342l1332950,126099,1296755,52757r,84486l1266847,137243r,-134207l1307233,3036r34575,73819l1376575,3036r40386,l1416961,137339r-30004,l1387052,52757xm1541167,137243r-12478,-28575l1472396,108668r-12478,28575l1428010,137243,1486017,2941r28575,l1572599,137243r-31432,xm1500685,42946r-16954,38957l1517354,81903,1500685,42946xm1640608,28944r,108395l1610604,137339r,-108395l1572504,28944r,-25908l1678708,3036r,25908l1640608,28944xm1695948,3036r30385,l1726333,137339r-30004,l1695948,3036xm1754336,3036r30004,l1784340,58186,1835013,3036r37147,l1818725,62377v4572,6477,13145,18383,25527,35909l1872160,137339r-34956,l1797770,84284r-13430,15050l1784340,137434r-29432,l1754336,3036xm1981793,137339r-12478,-28575l1913023,108764r-12478,28575l1869208,137339,1927310,3036r28575,l2013892,137339r-32099,xm1941312,43041r-16955,38957l1957981,81998,1941312,43041xm710777,215920r,108299l680773,324219r,-108299l642673,215920r,-26003l748687,189917r,26003l710777,215920xm861748,324314l849271,295739r-56388,l780405,324314r-31909,l806503,190012r29052,l893562,324314r-31814,xm821458,229922r-16955,38957l838126,268879,821458,229922xm998813,189917r29909,l1028722,324219r-30099,l934615,240113r,84106l904611,324219r,-134302l933186,189917r65913,86487l998813,189917xm1088158,216777v-2953,2247,-4601,5819,-4382,9525c1083671,230215,1085719,233872,1089110,235827v7725,3802,15926,6557,24384,8192c1124400,246241,1134592,251079,1143212,258116v7411,7167,11278,17241,10573,27527c1154090,296989,1149051,307821,1140164,314885v-10144,7895,-22784,11883,-35623,11239c1083147,325979,1062650,317506,1047391,302502r17907,-21907c1075947,291553,1090177,298315,1105398,299645v4581,236,9125,-999,12954,-3525c1121400,293913,1123181,290358,1123114,286595v48,-3827,-1857,-7417,-5048,-9525c1111922,273618,1105265,271173,1098349,269831v-12373,-2272,-24107,-7213,-34385,-14478c1048981,239043,1050058,213675,1066374,198694v181,-165,362,-329,543,-491c1076871,191010,1088939,187354,1101207,187821v9144,32,18221,1576,26860,4572c1136611,195275,1144555,199699,1151499,205442r-15145,21908c1126115,219065,1113418,214409,1100254,214110v-4219,-587,-8515,359,-12096,2667xm1167025,324219r,-20574l1237605,215920r-68009,l1169596,189917r109062,l1278658,210681r-70200,87440l1279801,298121r,26098l1167025,324219xm1397720,189917r,26765l1331045,216682r,27813l1391243,244495r,25527l1331045,270022r,27908l1400006,297930r,26480l1301232,324410r,-134493l1397720,189917xm1360287,176105r-27527,l1357239,142101r29718,12478l1360287,176105xm1421914,189917r30003,l1451917,245066r50769,-55149l1539738,189917r-53435,59340c1490970,255734,1499447,267641,1511830,285167r27908,39052l1504781,324219r-39433,-53054l1451917,286214r,38100l1421914,324314r,-134397xm674487,393085v4162,3896,6372,9452,6001,15145c680792,413903,678678,419439,674677,423470v-4953,4093,-11306,6107,-17716,5619l643150,429089r,-41719l657342,387370v6229,-333,12354,1710,17145,5715xm673439,408325v,-9525,-5429,-14192,-16288,-14192l650008,394133r,28575l657723,422708v4162,277,8268,-1015,11525,-3620c672191,416315,673734,412361,673439,408325xm718588,387370r,6572l696490,393942r,11049l716683,404991r,6191l696871,411182r,11049l719635,422231r,6573l689822,428804r,-41434l718588,387370xm756116,390989v3086,2847,4705,6955,4382,11145c760831,406316,759164,410409,756021,413183v-4001,2632,-8754,3872,-13526,3524l735161,416707r,12097l728208,428804r,-41434l742400,387370v4886,-310,9725,1069,13716,3905l756116,390989xm751163,408134v1534,-1838,2315,-4184,2191,-6572c753563,399235,752554,396967,750687,395561v-2562,-1403,-5467,-2031,-8382,-1809l735161,393752r,16573l743257,410325v2782,413,5620,-269,7906,-1905l751163,408134xm774595,419374r-4191,9525l762974,428899r18193,-41529l788692,387370r18192,41434l799455,428804r-4191,-9525l774595,419374xm792406,412897r-7524,-17050l777452,412897r14954,xm845651,400895v610,5913,-3200,11381,-8953,12859l847556,428804r-8858,l829173,414897r-9525,l819648,428804r-7049,l812599,387370r15431,c832764,386986,837507,388120,841555,390608v3039,2627,4572,6588,4096,10573l845651,400895xm836126,406706v1543,-1557,2315,-3723,2096,-5906c838460,398707,837641,396634,836031,395276v-2400,-1242,-5115,-1772,-7811,-1524l819362,393752r,14763l828030,408515v2886,467,5848,-71,8382,-1524l836126,406706xm871083,393847r,34957l864130,428804r,-34671l851557,394133r,-6763l883656,387370r,6477l871083,393847xm898229,428804r-7048,l891181,387370r10953,l914612,413373r12764,-26003l938234,387370r,41434l931281,428804r,-31909l916708,425470r-3906,l898420,396895r-191,31909xm978811,387370r,6572l956713,393942r,11049l976525,404991r,6191l956713,411182r,11049l979477,422231r,6573l949759,428804r,-41434l978811,387370xm1019482,387370r6954,l1026436,428804r-7525,l995479,398609r,30195l988431,428804r,-41434l995479,387370r24003,30956l1019482,387370xm1053582,393847r,34957l1046629,428804r,-34671l1034056,394133r,-6763l1066155,387370r,6477l1053582,393847xm1124543,423089v-8715,8142,-22241,8142,-30956,c1089443,419120,1087158,413587,1087300,407849v-142,-5768,2134,-11331,6287,-15336c1102302,384371,1115828,384371,1124543,392513v4153,4005,6429,9568,6287,15336c1131058,413686,1128763,419339,1124543,423374r,-285xm1119495,397181v-5620,-5761,-14850,-5874,-20612,-252c1098797,397012,1098721,397096,1098635,397181v-2753,2864,-4258,6698,-4191,10668c1094387,411789,1095892,415592,1098635,418421v5620,5761,14850,5873,20612,252c1119323,418590,1119409,418506,1119495,418421v2743,-2829,4248,-6632,4191,-10572c1123676,403978,1122171,400259,1119495,397466r,-285xm1146641,393942r,11335l1165024,405277r,6477l1146641,411754r,17050l1139688,428804r,-41434l1167310,387370r,6572l1146641,393942xm1210554,422517v2124,54,4229,-335,6191,-1143c1218736,420350,1220574,419034,1222174,417469r4572,4667c1222717,426765,1216879,429408,1210744,429375v-5772,195,-11382,-1972,-15525,-6001c1191085,419367,1188827,413796,1189027,408039v-143,-5767,2134,-11331,6287,-15335c1199533,388537,1205296,386296,1211221,386513v6134,-110,12020,2465,16097,7048l1222841,398419v-1629,-1578,-3496,-2897,-5524,-3905c1215316,393716,1213183,393328,1211030,393371v-3905,-103,-7677,1373,-10477,4095c1197705,400112,1196143,403865,1196266,407753v-114,3969,1439,7803,4287,10573c1203105,421147,1206744,422742,1210554,422708r,-191xm1269895,423184v-8763,8108,-22289,8108,-31052,c1234700,419216,1232414,413683,1232557,407944v-143,-5768,2133,-11331,6286,-15335c1247606,384501,1261132,384501,1269895,392609v4153,4004,6429,9567,6286,15335c1276381,413748,1274095,419362,1269895,423374r,-190xm1264751,397276v-2676,-2870,-6458,-4464,-10382,-4382c1250445,392800,1246663,394396,1243987,397276v-2810,2831,-4353,6679,-4287,10668c1239624,411906,1241167,415728,1243987,418517v2676,2880,6458,4475,10382,4381c1258293,422980,1262075,421386,1264751,418517v2781,-2805,4296,-6625,4191,-10573c1268999,404032,1267485,400260,1264751,397466r,-190xm1291993,428899r-7049,l1284944,387370r10954,l1308376,413373r12477,-26003l1331712,387370r,41434l1324663,428804r,-31909l1310281,425470r-3906,l1291993,396895r,32004xm1371145,390799v3029,2881,4610,6974,4287,11144c1375803,406111,1374174,410209,1371050,412992v-4000,2620,-8753,3858,-13525,3524l1350190,416516r,12097l1343142,428613r,-41243l1357429,387370v4887,-287,9716,1090,13716,3905l1371145,390799xm1366192,407944v1496,-1852,2239,-4197,2096,-6572c1368555,399035,1367535,396739,1365621,395371v-2562,-1403,-5467,-2032,-8382,-1810l1350190,393561r,16574l1358287,410135v2752,448,5581,-164,7905,-1715l1366192,407944xm1392958,419564v3991,4261,10687,4479,14944,487c1408074,419894,1408236,419732,1408388,419564v2019,-2530,3039,-5718,2858,-8953l1411246,387370r6953,l1418199,410611v352,5093,-1448,10100,-4953,13811c1406055,430740,1395291,430740,1388100,424422v-3505,-3711,-5306,-8718,-4953,-13811l1383147,387370r6953,l1390100,410325v-257,3331,762,6634,2858,9239xm1444774,394133r,34956l1437820,429089r,-34956l1425247,394133r,-6763l1457347,387370r,6477l1444774,394133xm1494018,387656r,6572l1471920,394228r,11049l1491732,405277r,6191l1471920,411468r,11049l1494685,422517r,6572l1464871,429089r,-41719l1494018,387656xm1536690,401181v610,5912,-3201,11381,-8954,12859l1538595,429089r-8954,l1520116,415183r-9525,l1510591,429089r-6953,l1503638,387370r15431,c1523803,386999,1528536,388132,1532594,390608v3039,2627,4572,6588,4096,10573xm1527165,406991v1581,-1538,2381,-3708,2191,-5905c1529594,398993,1528775,396920,1527165,395561v-2410,-1232,-5115,-1761,-7811,-1524l1510401,394037r,14764l1519164,408801v2857,345,5743,-293,8191,-1810l1527165,406991xm1574790,393180v-1734,-94,-3467,337,-4953,1238c1568532,395192,1567770,396621,1567837,398133v-57,1562,695,3042,2000,3905c1572447,403379,1575237,404341,1578124,404896v3457,706,6705,2170,9525,4286c1589877,411304,1591068,414300,1590887,417374v57,3422,-1457,6682,-4096,8858c1583696,428559,1579895,429737,1576028,429566v-6382,46,-12544,-2337,-17240,-6668l1563169,417564v3506,3411,8163,5382,13050,5525c1578124,423225,1580010,422685,1581553,421565v1285,-833,2047,-2278,2000,-3810c1583648,416284,1582953,414874,1581743,414040v-1991,-1215,-4181,-2055,-6477,-2477c1572923,411107,1570627,410437,1568408,409563v-1543,-562,-2991,-1366,-4286,-2381c1561607,405074,1560255,401883,1560502,398609v-304,-3467,1296,-6827,4191,-8763c1567675,387684,1571294,386578,1574980,386703v2696,-23,5372,429,7906,1334c1585334,388836,1587630,390062,1589649,391656r-3715,5239c1584439,395686,1582724,394780,1580886,394228v-1743,-633,-3572,-987,-5429,-1048l1574790,393180xm1618510,422708v2124,54,4229,-336,6191,-1143c1626692,420541,1628520,419224,1630130,417659r4572,4668c1630673,426956,1624834,429599,1618700,429566v-5772,195,-11382,-1972,-15526,-6001c1599041,419558,1596783,413987,1596983,408230v-143,-5768,2134,-11331,6287,-15336c1607489,388727,1613252,386487,1619176,386703v6134,-109,12021,2465,16098,7049l1630797,398609v-1648,-1604,-3543,-2923,-5620,-3905c1623215,393896,1621110,393507,1618986,393561v-3905,-103,-7677,1374,-10478,4096c1605660,400303,1604098,404056,1604222,407944v-105,3948,1410,7768,4191,10573c1611213,421429,1615147,422963,1619176,422708r-666,xm1643846,387370r6953,l1650799,428804r-6953,l1643846,387370xm1691471,387370r,6572l1669183,393942r,11049l1689090,404991r,6191l1669183,411182r,11049l1692043,422231r,6573l1662229,428804r,-41434l1691471,387370xm1732143,387370r7048,l1739191,428804r-7620,l1708140,398609r,30195l1701187,428804r,-41434l1708140,387370r24003,30956l1732143,387370xm1769576,422422v2124,54,4229,-335,6191,-1143c1777758,420255,1779587,418939,1781197,417374r4476,4667c1781682,426656,1775872,429299,1769767,429280v-5801,177,-11430,-1985,-15621,-6001c1750050,419245,1747802,413692,1747954,407944v-142,-5786,2172,-11362,6382,-15335c1763414,384025,1777729,384409,1786340,393466r-4477,4858c1780216,396720,1778320,395400,1776244,394418v-1963,-807,-4068,-1197,-6192,-1143c1766119,393157,1762308,394635,1759480,397371v-2782,2684,-4306,6421,-4191,10287c1755184,411606,1756698,415426,1759480,418231v2571,2816,6191,4439,10001,4477l1769576,422422xm1823202,387370r,6572l1801104,393942r,11049l1820916,404991r,6191l1801104,411182r,11049l1823869,422231r,6573l1794151,428804r,-41434l1823202,387370xm173758,347555v10858,34671,40005,40863,71056,41244c292402,389730,339296,377290,380164,352889v31635,-17939,56249,-46079,69819,-79819c483415,189059,459508,106001,385879,50852,338641,14642,278970,-1354,219954,6370,162829,13077,109471,38301,68030,78188,58383,87698,49852,98276,42598,109716,-8360,185916,-13599,262116,26882,336030v28107,50692,73461,89625,127826,109728c183159,456932,213486,462558,244052,462332v13349,-49,26681,-972,39910,-2763c332615,453511,379220,436335,420169,409373v3374,-1241,5885,-4112,6668,-7620c427408,398501,426255,395185,423789,392990r,-762c422062,389112,419078,386891,415597,386132v-3426,-521,-6909,488,-9525,2762c402276,391780,398299,394420,394166,396800v-42931,24025,-91117,37109,-140303,38100c200999,434900,178330,429185,138325,406325,65554,364796,25930,288596,39265,207157,50314,139910,90700,88952,153565,55995,190169,36476,232033,29104,273103,34945v35229,5200,68560,19260,96870,40862c423694,115431,444839,165342,434552,228207,420836,312218,353304,345174,298059,357461v,-1905,,-15430,,-16668c298059,339554,298059,333554,298059,332506v,-11049,,-13335,,-19050l298059,270498v,-9049,,-17621,,-26384c298059,231255,298059,214872,298059,201061v,-23336,-3143,-23432,-20384,-23527l274437,177534v-8858,,-38100,-667,-76200,c175663,178010,168233,178868,168233,197918r,15716c168233,254782,168233,254782,168233,275927v,5144,,13431,,17431c167566,317361,165471,321838,173758,347555xm2014750,425470r,-21146c2014750,402536,2013302,401086,2011511,401086r-132778,c1876942,401086,1875494,402536,1875494,404324r,21146c1875494,427275,1876932,428752,1878733,428804r133350,c2013664,428482,2014778,427080,2014750,425470xe" fillcolor="#242943" stroked="f">
                  <v:stroke joinstyle="miter"/>
                  <v:path arrowok="t" o:connecttype="custom" o:connectlocs="653913,3036;683917,3036;683917,137339;653913,137339;806313,3036;836317,3036;836317,137339;806218,137339;742305,53233;742305,137339;712301,137339;712301,3036;740876,3036;806694,89523;956998,3036;956998,29420;894705,29420;894705,57995;953950,57995;953950,84284;894705,84284;894705,136958;864796,136958;864796,3036;1090348,118765;990050,118765;990050,19895;1090348,19895;1090348,118765;1080157,69425;1069108,38755;1015301,35886;1012434,38755;1012434,100001;1066241,102870;1069108,100001;1080442,69425;1240558,47613;1215031,89333;1249035,136958;1211983,136958;1182169,94095;1161405,94095;1161405,136958;1131496,136958;1131496,3036;1182360,3036;1227032,13609;1240558,47613;1204553,63520;1210173,47613;1204363,32754;1184170,28658;1161691,28658;1161691,68473;1183408,68473;1204553,63520;1387052,52757;1350762,126099;1332950,126099;1296755,52757;1296755,137243;1266847,137243;1266847,3036;1307233,3036;1341808,76855;1376575,3036;1416961,3036;1416961,137339;1386957,137339;1541167,137243;1528689,108668;1472396,108668;1459918,137243;1428010,137243;1486017,2941;1514592,2941;1572599,137243;1500685,42946;1483731,81903;1517354,81903;1640608,28944;1640608,137339;1610604,137339;1610604,28944;1572504,28944;1572504,3036;1678708,3036;1678708,28944;1695948,3036;1726333,3036;1726333,137339;1696329,137339;1754336,3036;1784340,3036;1784340,58186;1835013,3036;1872160,3036;1818725,62377;1844252,98286;1872160,137339;1837204,137339;1797770,84284;1784340,99334;1784340,137434;1754908,137434;1981793,137339;1969315,108764;1913023,108764;1900545,137339;1869208,137339;1927310,3036;1955885,3036;2013892,137339;1941312,43041;1924357,81998;1957981,81998;710777,215920;710777,324219;680773,324219;680773,215920;642673,215920;642673,189917;748687,189917;748687,215920;861748,324314;849271,295739;792883,295739;780405,324314;748496,324314;806503,190012;835555,190012;893562,324314;821458,229922;804503,268879;838126,268879;998813,189917;1028722,189917;1028722,324219;998623,324219;934615,240113;934615,324219;904611,324219;904611,189917;933186,189917;999099,276404;1088158,216777;1083776,226302;1089110,235827;1113494,244019;1143212,258116;1153785,285643;1140164,314885;1104541,326124;1047391,302502;1065298,280595;1105398,299645;1118352,296120;1123114,286595;1118066,277070;1098349,269831;1063964,255353;1066374,198694;1066917,198203;1101207,187821;1128067,192393;1151499,205442;1136354,227350;1100254,214110;1088158,216777;1167025,324219;1167025,303645;1237605,215920;1169596,215920;1169596,189917;1278658,189917;1278658,210681;1208458,298121;1279801,298121;1279801,324219;1397720,189917;1397720,216682;1331045,216682;1331045,244495;1391243,244495;1391243,270022;1331045,270022;1331045,297930;1400006,297930;1400006,324410;1301232,324410;1301232,189917;1360287,176105;1332760,176105;1357239,142101;1386957,154579;1421914,189917;1451917,189917;1451917,245066;1502686,189917;1539738,189917;1486303,249257;1511830,285167;1539738,324219;1504781,324219;1465348,271165;1451917,286214;1451917,324314;1421914,324314;674487,393085;680488,408230;674677,423470;656961,429089;643150,429089;643150,387370;657342,387370;674487,393085;673439,408325;657151,394133;650008,394133;650008,422708;657723,422708;669248,419088;673439,408325;718588,387370;718588,393942;696490,393942;696490,404991;716683,404991;716683,411182;696871,411182;696871,422231;719635,422231;719635,428804;689822,428804;689822,387370;756116,390989;760498,402134;756021,413183;742495,416707;735161,416707;735161,428804;728208,428804;728208,387370;742400,387370;756116,391275;751163,408134;753354,401562;750687,395561;742305,393752;735161,393752;735161,410325;743257,410325;751163,408420;774595,419374;770404,428899;762974,428899;781167,387370;788692,387370;806884,428804;799455,428804;795264,419279;792406,412897;784882,395847;777452,412897;845651,400895;836698,413754;847556,428804;838698,428804;829173,414897;819648,414897;819648,428804;812599,428804;812599,387370;828030,387370;841555,390608;845651,401181;836126,406706;838222,400800;836031,395276;828220,393752;819362,393752;819362,408515;828030,408515;836412,406991;871083,393847;871083,428804;864130,428804;864130,394133;851557,394133;851557,387370;883656,387370;883656,393847;898229,428804;891181,428804;891181,387370;902134,387370;914612,413373;927376,387370;938234,387370;938234,428804;931281,428804;931281,396895;916708,425470;912802,425470;898420,396895;978811,387370;978811,393942;956713,393942;956713,404991;976525,404991;976525,411182;956713,411182;956713,422231;979477,422231;979477,428804;949759,428804;949759,387370;1019482,387370;1026436,387370;1026436,428804;1018911,428804;995479,398609;995479,428804;988431,428804;988431,387370;995479,387370;1019482,418326;1053582,393847;1053582,428804;1046629,428804;1046629,394133;1034056,394133;1034056,387370;1066155,387370;1066155,393847;1124543,423089;1093587,423089;1087300,407849;1093587,392513;1124543,392513;1130830,407849;1124543,423374;1119495,397181;1098883,396929;1098635,397181;1094444,407849;1098635,418421;1119247,418673;1119495,418421;1123686,407849;1119495,397466;1146641,393942;1146641,405277;1165024,405277;1165024,411754;1146641,411754;1146641,428804;1139688,428804;1139688,387370;1167310,387370;1167310,393942;1210554,422517;1216745,421374;1222174,417469;1226746,422136;1210744,429375;1195219,423374;1189027,408039;1195314,392704;1211221,386513;1227318,393561;1222841,398419;1217317,394514;1211030,393371;1200553,397466;1196266,407753;1200553,418326;1210554,422708;1269895,423184;1238843,423184;1232557,407944;1238843,392609;1269895,392609;1276181,407944;1269895,423374;1264751,397276;1254369,392894;1243987,397276;1239700,407944;1243987,418517;1254369,422898;1264751,418517;1268942,407944;1264751,397466;1291993,428899;1284944,428899;1284944,387370;1295898,387370;1308376,413373;1320853,387370;1331712,387370;1331712,428804;1324663,428804;1324663,396895;1310281,425470;1306375,425470;1291993,396895;1371145,390799;1375432,401943;1371050,412992;1357525,416516;1350190,416516;1350190,428613;1343142,428613;1343142,387370;1357429,387370;1371145,391275;1366192,407944;1368288,401372;1365621,395371;1357239,393561;1350190,393561;1350190,410135;1358287,410135;1366192,408420;1392958,419564;1407902,420051;1408388,419564;1411246,410611;1411246,387370;1418199,387370;1418199,410611;1413246,424422;1388100,424422;1383147,410611;1383147,387370;1390100,387370;1390100,410325;1392958,419564;1444774,394133;1444774,429089;1437820,429089;1437820,394133;1425247,394133;1425247,387370;1457347,387370;1457347,393847;1494018,387656;1494018,394228;1471920,394228;1471920,405277;1491732,405277;1491732,411468;1471920,411468;1471920,422517;1494685,422517;1494685,429089;1464871,429089;1464871,387370;1536690,401181;1527736,414040;1538595,429089;1529641,429089;1520116,415183;1510591,415183;1510591,429089;1503638,429089;1503638,387370;1519069,387370;1532594,390608;1536690,401181;1527165,406991;1529356,401086;1527165,395561;1519354,394037;1510401,394037;1510401,408801;1519164,408801;1527355,406991;1574790,393180;1569837,394418;1567837,398133;1569837,402038;1578124,404896;1587649,409182;1590887,417374;1586791,426232;1576028,429566;1558788,422898;1563169,417564;1576219,423089;1581553,421565;1583553,417755;1581743,414040;1575266,411563;1568408,409563;1564122,407182;1560502,398609;1564693,389846;1574980,386703;1582886,388037;1589649,391656;1585934,396895;1580886,394228;1575457,393180;1618510,422708;1624701,421565;1630130,417659;1634702,422327;1618700,429566;1603174,423565;1596983,408230;1603270,392894;1619176,386703;1635274,393752;1630797,398609;1625177,394704;1618986,393561;1608508,397657;1604222,407944;1608413,418517;1619176,422708;1643846,387370;1650799,387370;1650799,428804;1643846,428804;1691471,387370;1691471,393942;1669183,393942;1669183,404991;1689090,404991;1689090,411182;1669183,411182;1669183,422231;1692043,422231;1692043,428804;1662229,428804;1662229,387370;1732143,387370;1739191,387370;1739191,428804;1731571,428804;1708140,398609;1708140,428804;1701187,428804;1701187,387370;1708140,387370;1732143,418326;1769576,422422;1775767,421279;1781197,417374;1785673,422041;1769767,429280;1754146,423279;1747954,407944;1754336,392609;1786340,393466;1781863,398324;1776244,394418;1770052,393275;1759480,397371;1755289,407658;1759480,418231;1769481,422708;1823202,387370;1823202,393942;1801104,393942;1801104,404991;1820916,404991;1820916,411182;1801104,411182;1801104,422231;1823869,422231;1823869,428804;1794151,428804;1794151,387370;173758,347555;244814,388799;380164,352889;449983,273070;385879,50852;219954,6370;68030,78188;42598,109716;26882,336030;154708,445758;244052,462332;283962,459569;420169,409373;426837,401753;423789,392990;423789,392228;415597,386132;406072,388894;394166,396800;253863,434900;138325,406325;39265,207157;153565,55995;273103,34945;369973,75807;434552,228207;298059,357461;298059,340793;298059,332506;298059,313456;298059,270498;298059,244114;298059,201061;277675,177534;274437,177534;198237,177534;168233,197918;168233,213634;168233,275927;168233,293358;173758,347555;2014750,425470;2014750,404324;2011511,401086;1878733,401086;1875494,404324;1875494,425470;1878733,428804;2012083,428804;2014750,4254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p w:rsidR="007C5DF4" w:rsidRDefault="007C5DF4">
      <w:pPr>
        <w:tabs>
          <w:tab w:val="right" w:pos="9645"/>
        </w:tabs>
        <w:jc w:val="both"/>
      </w:pPr>
    </w:p>
    <w:p w:rsidR="00740B83" w:rsidRDefault="00740B83" w:rsidP="00246093">
      <w:pPr>
        <w:spacing w:before="215"/>
        <w:jc w:val="center"/>
        <w:rPr>
          <w:rFonts w:ascii="Arial" w:eastAsia="Arial" w:hAnsi="Arial" w:cs="Arial"/>
          <w:b/>
          <w:bCs/>
          <w:color w:val="000000"/>
          <w:sz w:val="52"/>
          <w:szCs w:val="52"/>
        </w:rPr>
      </w:pPr>
    </w:p>
    <w:p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1" w:name="__DdeLink__791_2003406677"/>
      <w:bookmarkEnd w:id="1"/>
      <w:r>
        <w:rPr>
          <w:rFonts w:ascii="Arial" w:eastAsia="Arial" w:hAnsi="Arial" w:cs="Arial"/>
          <w:b/>
          <w:bCs/>
          <w:color w:val="000000"/>
          <w:sz w:val="52"/>
          <w:szCs w:val="52"/>
        </w:rPr>
        <w:t>AT</w:t>
      </w:r>
    </w:p>
    <w:p w:rsidR="007C5DF4" w:rsidRPr="003E184A" w:rsidRDefault="003E184A">
      <w:pPr>
        <w:spacing w:before="1080" w:line="252" w:lineRule="auto"/>
        <w:jc w:val="center"/>
        <w:rPr>
          <w:rFonts w:ascii="Arial" w:hAnsi="Arial" w:cs="Arial"/>
          <w:b/>
          <w:sz w:val="52"/>
          <w:szCs w:val="52"/>
        </w:rPr>
      </w:pPr>
      <w:r w:rsidRPr="003E184A">
        <w:rPr>
          <w:rFonts w:ascii="Arial" w:hAnsi="Arial" w:cs="Arial"/>
          <w:b/>
          <w:sz w:val="52"/>
          <w:szCs w:val="52"/>
        </w:rPr>
        <w:t>Kis méretű robotjármű mechatronikai kialakítása és szoftveres fejlesztése</w:t>
      </w:r>
    </w:p>
    <w:p w:rsidR="007C5DF4" w:rsidRDefault="003E62DA">
      <w:pPr>
        <w:spacing w:before="1080" w:line="252" w:lineRule="auto"/>
        <w:jc w:val="center"/>
        <w:rPr>
          <w:rFonts w:ascii="Arial" w:hAnsi="Arial" w:cs="Arial"/>
          <w:b/>
          <w:sz w:val="44"/>
          <w:szCs w:val="44"/>
        </w:rPr>
      </w:pPr>
      <w:r>
        <w:rPr>
          <w:rFonts w:ascii="Arial" w:hAnsi="Arial" w:cs="Arial"/>
          <w:b/>
          <w:sz w:val="44"/>
          <w:szCs w:val="44"/>
        </w:rPr>
        <w:t>Varga Zoltán</w:t>
      </w:r>
    </w:p>
    <w:p w:rsidR="007C5DF4" w:rsidRDefault="007C5DF4">
      <w:pPr>
        <w:spacing w:before="1080" w:line="252" w:lineRule="auto"/>
        <w:jc w:val="center"/>
        <w:rPr>
          <w:rFonts w:ascii="Arial" w:hAnsi="Arial" w:cs="Arial"/>
          <w:b/>
          <w:sz w:val="44"/>
          <w:szCs w:val="44"/>
        </w:rPr>
      </w:pPr>
    </w:p>
    <w:p w:rsidR="00E91E67" w:rsidRDefault="007C5DF4" w:rsidP="00E91E67">
      <w:pPr>
        <w:spacing w:line="252" w:lineRule="auto"/>
        <w:jc w:val="center"/>
        <w:rPr>
          <w:rFonts w:ascii="Arial" w:hAnsi="Arial" w:cs="Arial"/>
          <w:b/>
          <w:color w:val="800000"/>
          <w:sz w:val="32"/>
          <w:szCs w:val="32"/>
        </w:rPr>
      </w:pPr>
      <w:r>
        <w:rPr>
          <w:rFonts w:ascii="Arial" w:hAnsi="Arial" w:cs="Arial"/>
          <w:b/>
          <w:color w:val="800000"/>
          <w:sz w:val="32"/>
          <w:szCs w:val="32"/>
        </w:rPr>
        <w:t>[</w:t>
      </w:r>
      <w:r w:rsidR="00C44965">
        <w:rPr>
          <w:rFonts w:ascii="Arial" w:hAnsi="Arial" w:cs="Arial"/>
          <w:b/>
          <w:color w:val="800000"/>
          <w:sz w:val="32"/>
          <w:szCs w:val="32"/>
        </w:rPr>
        <w:t>Mérnök Informatikus</w:t>
      </w:r>
      <w:r>
        <w:rPr>
          <w:rFonts w:ascii="Arial" w:hAnsi="Arial" w:cs="Arial"/>
          <w:b/>
          <w:color w:val="800000"/>
          <w:sz w:val="32"/>
          <w:szCs w:val="32"/>
        </w:rPr>
        <w:t xml:space="preserve"> BSc szak]</w:t>
      </w:r>
    </w:p>
    <w:p w:rsidR="007C5DF4" w:rsidRPr="00E91E67" w:rsidRDefault="00B32212" w:rsidP="00E91E67">
      <w:pPr>
        <w:spacing w:line="252" w:lineRule="auto"/>
        <w:jc w:val="center"/>
        <w:rPr>
          <w:rFonts w:ascii="Arial" w:hAnsi="Arial" w:cs="Arial"/>
          <w:b/>
          <w:color w:val="800000"/>
          <w:sz w:val="32"/>
          <w:szCs w:val="32"/>
        </w:rPr>
      </w:pPr>
      <w:r>
        <w:rPr>
          <w:rFonts w:ascii="Arial" w:hAnsi="Arial" w:cs="Arial"/>
          <w:b/>
          <w:color w:val="800000"/>
          <w:sz w:val="32"/>
          <w:szCs w:val="44"/>
        </w:rPr>
        <w:t>2021</w:t>
      </w:r>
    </w:p>
    <w:p w:rsidR="007C5DF4" w:rsidRDefault="007C5DF4">
      <w:pPr>
        <w:pStyle w:val="Cmsor1"/>
        <w:pageBreakBefore/>
        <w:numPr>
          <w:ilvl w:val="0"/>
          <w:numId w:val="3"/>
        </w:numPr>
        <w:jc w:val="center"/>
        <w:rPr>
          <w:color w:val="000000"/>
        </w:rPr>
      </w:pPr>
      <w:bookmarkStart w:id="2" w:name="_Toc75621296"/>
      <w:r>
        <w:lastRenderedPageBreak/>
        <w:t>Nyilatkozat</w:t>
      </w:r>
      <w:bookmarkEnd w:id="2"/>
    </w:p>
    <w:p w:rsidR="007C5DF4" w:rsidRDefault="007C5DF4">
      <w:pPr>
        <w:pStyle w:val="Nyilatkozat"/>
        <w:rPr>
          <w:color w:val="000000"/>
        </w:rPr>
      </w:pPr>
      <w:r>
        <w:rPr>
          <w:color w:val="000000"/>
        </w:rPr>
        <w:t>Alulírott,</w:t>
      </w:r>
      <w:r w:rsidR="00660ABB">
        <w:rPr>
          <w:color w:val="000000"/>
        </w:rPr>
        <w:t xml:space="preserve"> </w:t>
      </w:r>
      <w:r w:rsidR="003E62DA">
        <w:rPr>
          <w:color w:val="800000"/>
        </w:rPr>
        <w:t>Varga Zoltán</w:t>
      </w:r>
      <w:r>
        <w:rPr>
          <w:color w:val="800000"/>
        </w:rPr>
        <w:t xml:space="preserve"> (</w:t>
      </w:r>
      <w:r w:rsidR="003E62DA">
        <w:rPr>
          <w:color w:val="800000"/>
        </w:rPr>
        <w:t>GIRJ8O</w:t>
      </w:r>
      <w:r>
        <w:rPr>
          <w:color w:val="800000"/>
        </w:rPr>
        <w:t xml:space="preserve">), </w:t>
      </w:r>
      <w:r w:rsidR="003E62DA">
        <w:rPr>
          <w:color w:val="800000"/>
        </w:rPr>
        <w:t>Mérnökinformatikus</w:t>
      </w:r>
      <w:r>
        <w:rPr>
          <w:color w:val="800000"/>
        </w:rPr>
        <w:t xml:space="preserve">, </w:t>
      </w:r>
      <w:r w:rsidR="003E62DA">
        <w:rPr>
          <w:color w:val="800000"/>
        </w:rPr>
        <w:t>BSc</w:t>
      </w:r>
      <w:r>
        <w:rPr>
          <w:color w:val="000000"/>
        </w:rPr>
        <w:t xml:space="preserve"> szakos hallgató kijelentem, hogy a </w:t>
      </w:r>
      <w:r w:rsidR="00660ABB">
        <w:t>Kis méretű robotjármű mechatronikai kialakítása és szoftveres fejlesztése</w:t>
      </w:r>
      <w:r w:rsidR="00660ABB">
        <w:rPr>
          <w:color w:val="000000"/>
        </w:rPr>
        <w:t xml:space="preserve"> </w:t>
      </w:r>
      <w:r>
        <w:rPr>
          <w:color w:val="000000"/>
        </w:rPr>
        <w:t xml:space="preserve">című szakdolgozat feladat kidolgozása a saját munkám, abban csak a megjelölt forrásokat, és a megjelölt mértékben használtam fel, az idézés szabályainak megfelelően, a hivatkozások pontos megjelölésével. </w:t>
      </w:r>
    </w:p>
    <w:p w:rsidR="007C5DF4" w:rsidRDefault="007C5DF4">
      <w:pPr>
        <w:pStyle w:val="Nyilatkozat"/>
      </w:pPr>
      <w:r>
        <w:rPr>
          <w:color w:val="000000"/>
        </w:rPr>
        <w:t>Eredményeim saját munkán, számításokon, kutatáson, valós méréseken alapulnak, és a legjobb tudásom szerint hitelesek.</w:t>
      </w:r>
    </w:p>
    <w:p w:rsidR="007C5DF4" w:rsidRDefault="007C5DF4">
      <w:pPr>
        <w:pStyle w:val="Nyilatkozat"/>
      </w:pPr>
    </w:p>
    <w:p w:rsidR="007C5DF4" w:rsidRDefault="00AA3AF4">
      <w:pPr>
        <w:pStyle w:val="Nyilatkozat"/>
        <w:tabs>
          <w:tab w:val="left" w:pos="5100"/>
          <w:tab w:val="left" w:leader="underscore" w:pos="7935"/>
        </w:tabs>
      </w:pPr>
      <w:r>
        <w:t>Tatabánya</w:t>
      </w:r>
      <w:r w:rsidR="00B32212">
        <w:t>, 2021</w:t>
      </w:r>
      <w:r w:rsidR="007C5DF4">
        <w:tab/>
      </w:r>
      <w:r w:rsidR="007C5DF4">
        <w:tab/>
      </w:r>
    </w:p>
    <w:p w:rsidR="007C5DF4" w:rsidRDefault="007C5DF4">
      <w:pPr>
        <w:pStyle w:val="Nyilatkozat"/>
        <w:tabs>
          <w:tab w:val="left" w:pos="4245"/>
          <w:tab w:val="left" w:pos="6060"/>
          <w:tab w:val="left" w:pos="7425"/>
        </w:tabs>
      </w:pPr>
      <w:r>
        <w:tab/>
      </w:r>
      <w:r>
        <w:tab/>
        <w:t>hallgató</w:t>
      </w:r>
    </w:p>
    <w:p w:rsidR="007C5DF4" w:rsidRDefault="007C5DF4"/>
    <w:p w:rsidR="007C5DF4" w:rsidRDefault="007C5DF4"/>
    <w:p w:rsidR="007C5DF4" w:rsidRDefault="007C5DF4">
      <w:pPr>
        <w:pStyle w:val="Cmsor1"/>
        <w:pageBreakBefore/>
        <w:numPr>
          <w:ilvl w:val="0"/>
          <w:numId w:val="3"/>
        </w:numPr>
        <w:jc w:val="center"/>
        <w:rPr>
          <w:color w:val="800000"/>
          <w:sz w:val="28"/>
          <w:szCs w:val="28"/>
        </w:rPr>
      </w:pPr>
      <w:bookmarkStart w:id="3" w:name="_Toc75621297"/>
      <w:r>
        <w:rPr>
          <w:rFonts w:eastAsia="Arial" w:cs="Arial"/>
        </w:rPr>
        <w:lastRenderedPageBreak/>
        <w:t>Kivonat</w:t>
      </w:r>
      <w:bookmarkEnd w:id="3"/>
      <w:r>
        <w:rPr>
          <w:rFonts w:eastAsia="Arial" w:cs="Arial"/>
        </w:rPr>
        <w:t xml:space="preserve"> </w:t>
      </w:r>
    </w:p>
    <w:p w:rsidR="007C5DF4" w:rsidRPr="002E5361" w:rsidRDefault="002E5361">
      <w:pPr>
        <w:jc w:val="center"/>
        <w:rPr>
          <w:sz w:val="28"/>
          <w:szCs w:val="28"/>
        </w:rPr>
      </w:pPr>
      <w:r w:rsidRPr="002E5361">
        <w:rPr>
          <w:sz w:val="28"/>
          <w:szCs w:val="28"/>
        </w:rPr>
        <w:t>Kis méretű robotjármű mechatronikai kialakítása és szoftveres fejlesztése</w:t>
      </w:r>
    </w:p>
    <w:p w:rsidR="007C5DF4" w:rsidRDefault="007C5DF4">
      <w:pPr>
        <w:jc w:val="center"/>
        <w:rPr>
          <w:sz w:val="28"/>
          <w:szCs w:val="28"/>
        </w:rPr>
      </w:pPr>
    </w:p>
    <w:p w:rsidR="007C5DF4" w:rsidRDefault="004A668C" w:rsidP="006F6337">
      <w:pPr>
        <w:spacing w:after="120" w:line="360" w:lineRule="auto"/>
        <w:jc w:val="both"/>
      </w:pPr>
      <w:r>
        <w:t>A projekt célja</w:t>
      </w:r>
      <w:r w:rsidR="007324C5">
        <w:t xml:space="preserve"> egy </w:t>
      </w:r>
      <w:r>
        <w:t xml:space="preserve">kis méretű robot autó mechanikai és szoftveres kifejlesztése, amely a Széchenyi Egyetem későbbi önvezető járműves hallgatói fejlesztések alapjaként szolgálhat. A könnyebb javíthatóság és fejleszthetőség érdekében a jármű túlnyomó részt szabványos </w:t>
      </w:r>
      <w:proofErr w:type="spellStart"/>
      <w:r>
        <w:t>Robotis</w:t>
      </w:r>
      <w:proofErr w:type="spellEnd"/>
      <w:r>
        <w:t xml:space="preserve"> </w:t>
      </w:r>
      <w:proofErr w:type="spellStart"/>
      <w:r>
        <w:t>Turtlebot</w:t>
      </w:r>
      <w:proofErr w:type="spellEnd"/>
      <w:r>
        <w:t xml:space="preserve"> elemekből fog állni. A robot mechanikai szempontból hét fő blokkra került felosztásra. A járműben a vezérlő modul</w:t>
      </w:r>
      <w:r w:rsidR="006F6337">
        <w:t>, a LIDAR és a kormá</w:t>
      </w:r>
      <w:r>
        <w:t xml:space="preserve">nyzás </w:t>
      </w:r>
      <w:r w:rsidR="006F6337">
        <w:t xml:space="preserve">egyes elemei amelyek nem a </w:t>
      </w:r>
      <w:proofErr w:type="spellStart"/>
      <w:r w:rsidR="006F6337">
        <w:t>Robotis</w:t>
      </w:r>
      <w:proofErr w:type="spellEnd"/>
      <w:r w:rsidR="006F6337">
        <w:t xml:space="preserve"> fejlesztő készlet részei. A robot a hagyományos közúti autók felépítését követi, azaz négy kerék amelyből kettő a hajtott kerék, kettő pedig a kormányzott.</w:t>
      </w:r>
      <w:r w:rsidR="00C56AED">
        <w:t xml:space="preserve"> Ez utóbbi a</w:t>
      </w:r>
      <w:r w:rsidR="00DC0D81">
        <w:t xml:space="preserve">z </w:t>
      </w:r>
      <w:proofErr w:type="spellStart"/>
      <w:r w:rsidR="00DC0D81">
        <w:t>Ackerman</w:t>
      </w:r>
      <w:proofErr w:type="spellEnd"/>
      <w:r w:rsidR="00DC0D81">
        <w:t xml:space="preserve"> kormányzás módszere szerint kerül kialakításra.</w:t>
      </w:r>
      <w:r w:rsidR="0049127A">
        <w:t xml:space="preserve"> A jármű első verziója már megépítésre került az első tengely kivételével.</w:t>
      </w:r>
    </w:p>
    <w:p w:rsidR="006F6337" w:rsidRDefault="00DC0D81" w:rsidP="000E55D9">
      <w:pPr>
        <w:spacing w:after="120" w:line="360" w:lineRule="auto"/>
        <w:jc w:val="both"/>
      </w:pPr>
      <w:r>
        <w:t xml:space="preserve">A robot működése a későbbi könnyebb szoftveres továbbfejlesztés érdekében ROS alapú. </w:t>
      </w:r>
      <w:r w:rsidR="000E55D9">
        <w:t xml:space="preserve">A fő feladat egy olyan szabályzó szoftver létrehozása, amellyel a robot képes eljutni egyik pontból a másikba. Ehhez implementálni kell az </w:t>
      </w:r>
      <w:proofErr w:type="spellStart"/>
      <w:r w:rsidR="000E55D9">
        <w:t>Ackerman</w:t>
      </w:r>
      <w:proofErr w:type="spellEnd"/>
      <w:r w:rsidR="000E55D9">
        <w:t xml:space="preserve"> bicikli modellt, valamint meg kell valósítani egy trajektória követési algoritmust.</w:t>
      </w:r>
    </w:p>
    <w:p w:rsidR="0049127A" w:rsidRPr="00A40AF2" w:rsidRDefault="0049127A" w:rsidP="000E55D9">
      <w:pPr>
        <w:spacing w:after="120" w:line="360" w:lineRule="auto"/>
        <w:jc w:val="both"/>
      </w:pPr>
      <w:r>
        <w:t>A továbbiakban elsőkörben a kormányzás mechanikájának megtervezése és kivitelezése, valamint a SBC szoftveres telepítésére kerül sor</w:t>
      </w:r>
      <w:r w:rsidR="005230FA">
        <w:t xml:space="preserve">, bele értve az ROS </w:t>
      </w:r>
      <w:proofErr w:type="spellStart"/>
      <w:r w:rsidR="005230FA">
        <w:t>mi</w:t>
      </w:r>
      <w:r>
        <w:t>ddleware</w:t>
      </w:r>
      <w:proofErr w:type="spellEnd"/>
      <w:r>
        <w:t xml:space="preserve">-t. </w:t>
      </w:r>
      <w:r w:rsidR="005230FA">
        <w:t>Így egy olyan alap jöhet létre amely alkalmas a jármű szabályzó algoritmusainak fejlesztésére és tesztelésére.</w:t>
      </w:r>
    </w:p>
    <w:p w:rsidR="007C5DF4" w:rsidRDefault="007C5DF4" w:rsidP="00E91E67">
      <w:pPr>
        <w:pStyle w:val="Cmsor1"/>
        <w:pageBreakBefore/>
        <w:numPr>
          <w:ilvl w:val="0"/>
          <w:numId w:val="3"/>
        </w:numPr>
        <w:jc w:val="center"/>
        <w:rPr>
          <w:color w:val="800000"/>
        </w:rPr>
      </w:pPr>
      <w:bookmarkStart w:id="4" w:name="_Toc75621298"/>
      <w:proofErr w:type="spellStart"/>
      <w:r>
        <w:rPr>
          <w:rFonts w:eastAsia="Arial" w:cs="Arial"/>
        </w:rPr>
        <w:lastRenderedPageBreak/>
        <w:t>Abstract</w:t>
      </w:r>
      <w:bookmarkEnd w:id="4"/>
      <w:proofErr w:type="spellEnd"/>
    </w:p>
    <w:p w:rsidR="005F7D14" w:rsidRDefault="0099496A" w:rsidP="0099496A">
      <w:pPr>
        <w:spacing w:after="120" w:line="360" w:lineRule="auto"/>
        <w:jc w:val="both"/>
      </w:pPr>
      <w:r>
        <w:t xml:space="preserve">The </w:t>
      </w:r>
      <w:proofErr w:type="spellStart"/>
      <w:r>
        <w:t>aim</w:t>
      </w:r>
      <w:proofErr w:type="spellEnd"/>
      <w:r>
        <w:t xml:space="preserve"> of </w:t>
      </w:r>
      <w:proofErr w:type="spellStart"/>
      <w:r>
        <w:t>the</w:t>
      </w:r>
      <w:proofErr w:type="spellEnd"/>
      <w:r>
        <w:t xml:space="preserve"> project is </w:t>
      </w:r>
      <w:proofErr w:type="spellStart"/>
      <w:r>
        <w:t>to</w:t>
      </w:r>
      <w:proofErr w:type="spellEnd"/>
      <w:r>
        <w:t xml:space="preserve"> </w:t>
      </w:r>
      <w:proofErr w:type="spellStart"/>
      <w:r>
        <w:t>develop</w:t>
      </w:r>
      <w:proofErr w:type="spellEnd"/>
      <w:r>
        <w:t xml:space="preserve"> a </w:t>
      </w:r>
      <w:proofErr w:type="spellStart"/>
      <w:r>
        <w:t>small</w:t>
      </w:r>
      <w:proofErr w:type="spellEnd"/>
      <w:r>
        <w:t xml:space="preserve"> </w:t>
      </w:r>
      <w:proofErr w:type="spellStart"/>
      <w:r>
        <w:t>size</w:t>
      </w:r>
      <w:proofErr w:type="spellEnd"/>
      <w:r>
        <w:t xml:space="preserve"> robot </w:t>
      </w:r>
      <w:proofErr w:type="spellStart"/>
      <w:r>
        <w:t>car</w:t>
      </w:r>
      <w:proofErr w:type="spellEnd"/>
      <w:r>
        <w:t xml:space="preserve"> </w:t>
      </w:r>
      <w:proofErr w:type="spellStart"/>
      <w:r>
        <w:t>on</w:t>
      </w:r>
      <w:proofErr w:type="spellEnd"/>
      <w:r>
        <w:t xml:space="preserve"> </w:t>
      </w:r>
      <w:proofErr w:type="spellStart"/>
      <w:r>
        <w:t>softwer</w:t>
      </w:r>
      <w:proofErr w:type="spellEnd"/>
      <w:r>
        <w:t xml:space="preserve"> and </w:t>
      </w:r>
      <w:proofErr w:type="spellStart"/>
      <w:r>
        <w:t>mechanical</w:t>
      </w:r>
      <w:proofErr w:type="spellEnd"/>
      <w:r>
        <w:t xml:space="preserve"> </w:t>
      </w:r>
      <w:proofErr w:type="spellStart"/>
      <w:r>
        <w:t>side</w:t>
      </w:r>
      <w:proofErr w:type="spellEnd"/>
      <w:r>
        <w:t xml:space="preserve">, </w:t>
      </w:r>
      <w:proofErr w:type="spellStart"/>
      <w:r>
        <w:t>what</w:t>
      </w:r>
      <w:proofErr w:type="spellEnd"/>
      <w:r>
        <w:t xml:space="preserve"> </w:t>
      </w:r>
      <w:proofErr w:type="spellStart"/>
      <w:r>
        <w:t>will</w:t>
      </w:r>
      <w:proofErr w:type="spellEnd"/>
      <w:r>
        <w:t xml:space="preserve"> </w:t>
      </w:r>
      <w:proofErr w:type="spellStart"/>
      <w:r>
        <w:t>suitable</w:t>
      </w:r>
      <w:proofErr w:type="spellEnd"/>
      <w:r>
        <w:t xml:space="preserve"> </w:t>
      </w:r>
      <w:proofErr w:type="spellStart"/>
      <w:r>
        <w:t>as</w:t>
      </w:r>
      <w:proofErr w:type="spellEnd"/>
      <w:r>
        <w:t xml:space="preserve"> a platform of </w:t>
      </w:r>
      <w:proofErr w:type="spellStart"/>
      <w:r>
        <w:t>the</w:t>
      </w:r>
      <w:proofErr w:type="spellEnd"/>
      <w:r>
        <w:t xml:space="preserve"> </w:t>
      </w:r>
      <w:proofErr w:type="spellStart"/>
      <w:r>
        <w:t>future</w:t>
      </w:r>
      <w:proofErr w:type="spellEnd"/>
      <w:r>
        <w:t xml:space="preserve"> </w:t>
      </w:r>
      <w:proofErr w:type="spellStart"/>
      <w:r>
        <w:t>student</w:t>
      </w:r>
      <w:proofErr w:type="spellEnd"/>
      <w:r>
        <w:t xml:space="preserve"> </w:t>
      </w:r>
      <w:proofErr w:type="spellStart"/>
      <w:r>
        <w:t>developments</w:t>
      </w:r>
      <w:proofErr w:type="spellEnd"/>
      <w:r>
        <w:t xml:space="preserve"> </w:t>
      </w:r>
      <w:proofErr w:type="spellStart"/>
      <w:r>
        <w:t>at</w:t>
      </w:r>
      <w:proofErr w:type="spellEnd"/>
      <w:r>
        <w:t xml:space="preserve"> </w:t>
      </w:r>
      <w:proofErr w:type="spellStart"/>
      <w:r>
        <w:t>the</w:t>
      </w:r>
      <w:proofErr w:type="spellEnd"/>
      <w:r>
        <w:t xml:space="preserve"> Széchenyi University. </w:t>
      </w:r>
      <w:r w:rsidR="00884FCD">
        <w:t xml:space="preserve">The </w:t>
      </w:r>
      <w:proofErr w:type="spellStart"/>
      <w:r w:rsidR="00884FCD">
        <w:t>vehicle</w:t>
      </w:r>
      <w:proofErr w:type="spellEnd"/>
      <w:r w:rsidR="00884FCD">
        <w:t xml:space="preserve"> </w:t>
      </w:r>
      <w:proofErr w:type="spellStart"/>
      <w:r w:rsidR="008255AE">
        <w:t>will</w:t>
      </w:r>
      <w:proofErr w:type="spellEnd"/>
      <w:r w:rsidR="008255AE">
        <w:t xml:space="preserve"> </w:t>
      </w:r>
      <w:proofErr w:type="spellStart"/>
      <w:r w:rsidR="008255AE">
        <w:t>consist</w:t>
      </w:r>
      <w:proofErr w:type="spellEnd"/>
      <w:r w:rsidR="008255AE">
        <w:t xml:space="preserve"> of</w:t>
      </w:r>
      <w:r w:rsidR="009F0CA1">
        <w:t xml:space="preserve"> standard</w:t>
      </w:r>
      <w:r w:rsidR="008255AE">
        <w:t xml:space="preserve"> </w:t>
      </w:r>
      <w:proofErr w:type="spellStart"/>
      <w:r w:rsidR="008255AE">
        <w:t>Robotis</w:t>
      </w:r>
      <w:proofErr w:type="spellEnd"/>
      <w:r w:rsidR="008255AE">
        <w:t xml:space="preserve"> </w:t>
      </w:r>
      <w:proofErr w:type="spellStart"/>
      <w:r w:rsidR="008255AE">
        <w:t>Turtlebot</w:t>
      </w:r>
      <w:proofErr w:type="spellEnd"/>
      <w:r w:rsidR="008255AE">
        <w:t xml:space="preserve"> </w:t>
      </w:r>
      <w:proofErr w:type="spellStart"/>
      <w:r w:rsidR="008255AE">
        <w:t>parts</w:t>
      </w:r>
      <w:proofErr w:type="spellEnd"/>
      <w:r w:rsidR="008255AE">
        <w:t xml:space="preserve"> </w:t>
      </w:r>
      <w:proofErr w:type="spellStart"/>
      <w:r w:rsidR="008255AE">
        <w:t>mostly</w:t>
      </w:r>
      <w:proofErr w:type="spellEnd"/>
      <w:r w:rsidR="008255AE">
        <w:t xml:space="preserve"> </w:t>
      </w:r>
      <w:proofErr w:type="spellStart"/>
      <w:r w:rsidR="008255AE">
        <w:t>because</w:t>
      </w:r>
      <w:proofErr w:type="spellEnd"/>
      <w:r w:rsidR="008255AE">
        <w:t xml:space="preserve"> of </w:t>
      </w:r>
      <w:proofErr w:type="spellStart"/>
      <w:r w:rsidR="008255AE">
        <w:t>the</w:t>
      </w:r>
      <w:proofErr w:type="spellEnd"/>
      <w:r w:rsidR="008255AE">
        <w:t xml:space="preserve"> </w:t>
      </w:r>
      <w:proofErr w:type="spellStart"/>
      <w:r w:rsidR="008255AE">
        <w:t>easier</w:t>
      </w:r>
      <w:proofErr w:type="spellEnd"/>
      <w:r w:rsidR="008255AE">
        <w:t xml:space="preserve"> </w:t>
      </w:r>
      <w:proofErr w:type="spellStart"/>
      <w:r w:rsidR="008255AE">
        <w:t>repaiability</w:t>
      </w:r>
      <w:proofErr w:type="spellEnd"/>
      <w:r w:rsidR="008255AE">
        <w:t xml:space="preserve"> and </w:t>
      </w:r>
      <w:proofErr w:type="spellStart"/>
      <w:r w:rsidR="008255AE">
        <w:t>development</w:t>
      </w:r>
      <w:proofErr w:type="spellEnd"/>
      <w:r w:rsidR="008255AE">
        <w:t>.</w:t>
      </w:r>
      <w:r w:rsidR="002E1D65" w:rsidRPr="002E1D65">
        <w:t xml:space="preserve"> The robot has </w:t>
      </w:r>
      <w:proofErr w:type="spellStart"/>
      <w:r w:rsidR="002E1D65" w:rsidRPr="002E1D65">
        <w:t>been</w:t>
      </w:r>
      <w:proofErr w:type="spellEnd"/>
      <w:r w:rsidR="002E1D65" w:rsidRPr="002E1D65">
        <w:t xml:space="preserve"> </w:t>
      </w:r>
      <w:proofErr w:type="spellStart"/>
      <w:r w:rsidR="002E1D65" w:rsidRPr="002E1D65">
        <w:t>divided</w:t>
      </w:r>
      <w:proofErr w:type="spellEnd"/>
      <w:r w:rsidR="002E1D65" w:rsidRPr="002E1D65">
        <w:t xml:space="preserve"> in </w:t>
      </w:r>
      <w:proofErr w:type="spellStart"/>
      <w:r w:rsidR="002E1D65" w:rsidRPr="002E1D65">
        <w:t>the</w:t>
      </w:r>
      <w:proofErr w:type="spellEnd"/>
      <w:r w:rsidR="002E1D65" w:rsidRPr="002E1D65">
        <w:t xml:space="preserve"> </w:t>
      </w:r>
      <w:proofErr w:type="spellStart"/>
      <w:r w:rsidR="002E1D65" w:rsidRPr="002E1D65">
        <w:t>point</w:t>
      </w:r>
      <w:proofErr w:type="spellEnd"/>
      <w:r w:rsidR="002E1D65" w:rsidRPr="002E1D65">
        <w:t xml:space="preserve"> of </w:t>
      </w:r>
      <w:proofErr w:type="spellStart"/>
      <w:r w:rsidR="002E1D65" w:rsidRPr="002E1D65">
        <w:t>mechanical</w:t>
      </w:r>
      <w:proofErr w:type="spellEnd"/>
      <w:r w:rsidR="002E1D65" w:rsidRPr="002E1D65">
        <w:t xml:space="preserve"> </w:t>
      </w:r>
      <w:proofErr w:type="spellStart"/>
      <w:r w:rsidR="002E1D65" w:rsidRPr="002E1D65">
        <w:t>view</w:t>
      </w:r>
      <w:proofErr w:type="spellEnd"/>
      <w:r w:rsidR="002E1D65" w:rsidRPr="002E1D65">
        <w:t xml:space="preserve"> </w:t>
      </w:r>
      <w:proofErr w:type="spellStart"/>
      <w:r w:rsidR="002E1D65" w:rsidRPr="002E1D65">
        <w:t>into</w:t>
      </w:r>
      <w:proofErr w:type="spellEnd"/>
      <w:r w:rsidR="002E1D65" w:rsidRPr="002E1D65">
        <w:t xml:space="preserve"> </w:t>
      </w:r>
      <w:proofErr w:type="spellStart"/>
      <w:r w:rsidR="002E1D65" w:rsidRPr="002E1D65">
        <w:t>seven</w:t>
      </w:r>
      <w:proofErr w:type="spellEnd"/>
      <w:r w:rsidR="002E1D65" w:rsidRPr="002E1D65">
        <w:t xml:space="preserve"> </w:t>
      </w:r>
      <w:proofErr w:type="spellStart"/>
      <w:r w:rsidR="002E1D65" w:rsidRPr="002E1D65">
        <w:t>blocks</w:t>
      </w:r>
      <w:proofErr w:type="spellEnd"/>
      <w:r w:rsidR="002E1D65" w:rsidRPr="002E1D65">
        <w:t>.</w:t>
      </w:r>
      <w:r w:rsidR="002E1D65">
        <w:t xml:space="preserve"> </w:t>
      </w:r>
      <w:r w:rsidR="00167F40">
        <w:t xml:space="preserve">The </w:t>
      </w:r>
      <w:proofErr w:type="spellStart"/>
      <w:r w:rsidR="00167F40">
        <w:t>control</w:t>
      </w:r>
      <w:proofErr w:type="spellEnd"/>
      <w:r w:rsidR="00167F40">
        <w:t xml:space="preserve"> </w:t>
      </w:r>
      <w:proofErr w:type="spellStart"/>
      <w:r w:rsidR="00167F40">
        <w:t>block</w:t>
      </w:r>
      <w:proofErr w:type="spellEnd"/>
      <w:r w:rsidR="00167F40">
        <w:t xml:space="preserve">, </w:t>
      </w:r>
      <w:proofErr w:type="spellStart"/>
      <w:r w:rsidR="00167F40">
        <w:t>the</w:t>
      </w:r>
      <w:proofErr w:type="spellEnd"/>
      <w:r w:rsidR="00167F40">
        <w:t xml:space="preserve"> LIDAR and </w:t>
      </w:r>
      <w:proofErr w:type="spellStart"/>
      <w:r w:rsidR="00167F40">
        <w:t>some</w:t>
      </w:r>
      <w:proofErr w:type="spellEnd"/>
      <w:r w:rsidR="00167F40">
        <w:t xml:space="preserve"> </w:t>
      </w:r>
      <w:proofErr w:type="spellStart"/>
      <w:r w:rsidR="00167F40">
        <w:t>elements</w:t>
      </w:r>
      <w:proofErr w:type="spellEnd"/>
      <w:r w:rsidR="00167F40">
        <w:t xml:space="preserve"> of </w:t>
      </w:r>
      <w:proofErr w:type="spellStart"/>
      <w:r w:rsidR="00167F40">
        <w:t>the</w:t>
      </w:r>
      <w:proofErr w:type="spellEnd"/>
      <w:r w:rsidR="00167F40">
        <w:t xml:space="preserve"> </w:t>
      </w:r>
      <w:proofErr w:type="spellStart"/>
      <w:r w:rsidR="00167F40">
        <w:t>stee</w:t>
      </w:r>
      <w:r w:rsidR="00C94A63">
        <w:t>ring</w:t>
      </w:r>
      <w:proofErr w:type="spellEnd"/>
      <w:r w:rsidR="00C94A63">
        <w:t xml:space="preserve"> </w:t>
      </w:r>
      <w:proofErr w:type="spellStart"/>
      <w:r w:rsidR="00C94A63">
        <w:t>mechanism</w:t>
      </w:r>
      <w:proofErr w:type="spellEnd"/>
      <w:r w:rsidR="00C94A63">
        <w:t xml:space="preserve"> </w:t>
      </w:r>
      <w:proofErr w:type="spellStart"/>
      <w:r w:rsidR="00C94A63">
        <w:t>are</w:t>
      </w:r>
      <w:proofErr w:type="spellEnd"/>
      <w:r w:rsidR="00C94A63">
        <w:t xml:space="preserve"> </w:t>
      </w:r>
      <w:proofErr w:type="spellStart"/>
      <w:r w:rsidR="00C94A63">
        <w:t>not</w:t>
      </w:r>
      <w:proofErr w:type="spellEnd"/>
      <w:r w:rsidR="00C94A63">
        <w:t xml:space="preserve"> </w:t>
      </w:r>
      <w:proofErr w:type="spellStart"/>
      <w:r w:rsidR="00C94A63">
        <w:t>the</w:t>
      </w:r>
      <w:proofErr w:type="spellEnd"/>
      <w:r w:rsidR="00C94A63">
        <w:t xml:space="preserve"> </w:t>
      </w:r>
      <w:proofErr w:type="spellStart"/>
      <w:r w:rsidR="00C94A63">
        <w:t>parts</w:t>
      </w:r>
      <w:proofErr w:type="spellEnd"/>
      <w:r w:rsidR="00C94A63">
        <w:t xml:space="preserve"> of </w:t>
      </w:r>
      <w:proofErr w:type="spellStart"/>
      <w:r w:rsidR="00C94A63">
        <w:t>the</w:t>
      </w:r>
      <w:proofErr w:type="spellEnd"/>
      <w:r w:rsidR="00C94A63">
        <w:t xml:space="preserve"> </w:t>
      </w:r>
      <w:proofErr w:type="spellStart"/>
      <w:r w:rsidR="00C94A63">
        <w:t>Robotis</w:t>
      </w:r>
      <w:proofErr w:type="spellEnd"/>
      <w:r w:rsidR="00C94A63">
        <w:t xml:space="preserve"> </w:t>
      </w:r>
      <w:proofErr w:type="spellStart"/>
      <w:r w:rsidR="00C94A63">
        <w:t>development</w:t>
      </w:r>
      <w:proofErr w:type="spellEnd"/>
      <w:r w:rsidR="00C94A63">
        <w:t xml:space="preserve"> kit. </w:t>
      </w:r>
      <w:r w:rsidR="00332991">
        <w:t xml:space="preserve">The robot </w:t>
      </w:r>
      <w:proofErr w:type="spellStart"/>
      <w:r w:rsidR="00332991">
        <w:t>followes</w:t>
      </w:r>
      <w:proofErr w:type="spellEnd"/>
      <w:r w:rsidR="00332991">
        <w:t xml:space="preserve"> </w:t>
      </w:r>
      <w:proofErr w:type="spellStart"/>
      <w:r w:rsidR="00332991">
        <w:t>the</w:t>
      </w:r>
      <w:proofErr w:type="spellEnd"/>
      <w:r w:rsidR="00332991">
        <w:t xml:space="preserve"> </w:t>
      </w:r>
      <w:proofErr w:type="spellStart"/>
      <w:r w:rsidR="00332991">
        <w:t>conventional</w:t>
      </w:r>
      <w:proofErr w:type="spellEnd"/>
      <w:r w:rsidR="00332991">
        <w:t xml:space="preserve"> </w:t>
      </w:r>
      <w:proofErr w:type="spellStart"/>
      <w:r w:rsidR="00332991">
        <w:t>road</w:t>
      </w:r>
      <w:proofErr w:type="spellEnd"/>
      <w:r w:rsidR="00332991">
        <w:t xml:space="preserve"> </w:t>
      </w:r>
      <w:proofErr w:type="spellStart"/>
      <w:r w:rsidR="00332991">
        <w:t>car’s</w:t>
      </w:r>
      <w:proofErr w:type="spellEnd"/>
      <w:r w:rsidR="00332991">
        <w:t xml:space="preserve"> </w:t>
      </w:r>
      <w:proofErr w:type="spellStart"/>
      <w:r w:rsidR="00332991">
        <w:t>structure</w:t>
      </w:r>
      <w:proofErr w:type="spellEnd"/>
      <w:r w:rsidR="00332991">
        <w:t xml:space="preserve">, </w:t>
      </w:r>
      <w:proofErr w:type="spellStart"/>
      <w:r w:rsidR="00332991">
        <w:t>that</w:t>
      </w:r>
      <w:proofErr w:type="spellEnd"/>
      <w:r w:rsidR="00332991">
        <w:t xml:space="preserve"> is </w:t>
      </w:r>
      <w:proofErr w:type="spellStart"/>
      <w:r w:rsidR="00332991">
        <w:t>four</w:t>
      </w:r>
      <w:proofErr w:type="spellEnd"/>
      <w:r w:rsidR="00332991">
        <w:t xml:space="preserve"> </w:t>
      </w:r>
      <w:proofErr w:type="spellStart"/>
      <w:r w:rsidR="00332991">
        <w:t>wheels</w:t>
      </w:r>
      <w:proofErr w:type="spellEnd"/>
      <w:r w:rsidR="00332991">
        <w:t xml:space="preserve"> </w:t>
      </w:r>
      <w:proofErr w:type="spellStart"/>
      <w:r w:rsidR="00332991">
        <w:t>where</w:t>
      </w:r>
      <w:proofErr w:type="spellEnd"/>
      <w:r w:rsidR="00332991">
        <w:t xml:space="preserve"> </w:t>
      </w:r>
      <w:proofErr w:type="spellStart"/>
      <w:r w:rsidR="00332991">
        <w:t>two</w:t>
      </w:r>
      <w:proofErr w:type="spellEnd"/>
      <w:r w:rsidR="00332991">
        <w:t xml:space="preserve"> </w:t>
      </w:r>
      <w:proofErr w:type="spellStart"/>
      <w:r w:rsidR="00332991">
        <w:t>from</w:t>
      </w:r>
      <w:proofErr w:type="spellEnd"/>
      <w:r w:rsidR="00332991">
        <w:t xml:space="preserve"> </w:t>
      </w:r>
      <w:proofErr w:type="spellStart"/>
      <w:r w:rsidR="00332991">
        <w:t>them</w:t>
      </w:r>
      <w:proofErr w:type="spellEnd"/>
      <w:r w:rsidR="00332991">
        <w:t xml:space="preserve"> </w:t>
      </w:r>
      <w:proofErr w:type="spellStart"/>
      <w:r w:rsidR="00332991">
        <w:t>are</w:t>
      </w:r>
      <w:proofErr w:type="spellEnd"/>
      <w:r w:rsidR="00332991">
        <w:t xml:space="preserve"> </w:t>
      </w:r>
      <w:proofErr w:type="spellStart"/>
      <w:r w:rsidR="00332991">
        <w:t>driven</w:t>
      </w:r>
      <w:proofErr w:type="spellEnd"/>
      <w:r w:rsidR="00332991">
        <w:t xml:space="preserve"> and </w:t>
      </w:r>
      <w:proofErr w:type="spellStart"/>
      <w:r w:rsidR="00332991">
        <w:t>the</w:t>
      </w:r>
      <w:proofErr w:type="spellEnd"/>
      <w:r w:rsidR="00332991">
        <w:t xml:space="preserve"> </w:t>
      </w:r>
      <w:proofErr w:type="spellStart"/>
      <w:r w:rsidR="00332991">
        <w:t>other</w:t>
      </w:r>
      <w:proofErr w:type="spellEnd"/>
      <w:r w:rsidR="00332991">
        <w:t xml:space="preserve"> </w:t>
      </w:r>
      <w:proofErr w:type="spellStart"/>
      <w:r w:rsidR="00332991">
        <w:t>two</w:t>
      </w:r>
      <w:proofErr w:type="spellEnd"/>
      <w:r w:rsidR="00332991">
        <w:t xml:space="preserve"> </w:t>
      </w:r>
      <w:proofErr w:type="spellStart"/>
      <w:r w:rsidR="00332991">
        <w:t>are</w:t>
      </w:r>
      <w:proofErr w:type="spellEnd"/>
      <w:r w:rsidR="00332991">
        <w:t xml:space="preserve"> </w:t>
      </w:r>
      <w:proofErr w:type="spellStart"/>
      <w:r w:rsidR="00332991">
        <w:t>steered</w:t>
      </w:r>
      <w:proofErr w:type="spellEnd"/>
      <w:r w:rsidR="00332991">
        <w:t xml:space="preserve">. </w:t>
      </w:r>
      <w:r w:rsidR="009D4C0C">
        <w:t xml:space="preserve">The </w:t>
      </w:r>
      <w:proofErr w:type="spellStart"/>
      <w:r w:rsidR="009D4C0C">
        <w:t>latter</w:t>
      </w:r>
      <w:proofErr w:type="spellEnd"/>
      <w:r w:rsidR="009D4C0C">
        <w:t xml:space="preserve"> </w:t>
      </w:r>
      <w:proofErr w:type="spellStart"/>
      <w:r w:rsidR="009D4C0C">
        <w:t>will</w:t>
      </w:r>
      <w:proofErr w:type="spellEnd"/>
      <w:r w:rsidR="009D4C0C">
        <w:t xml:space="preserve"> </w:t>
      </w:r>
      <w:proofErr w:type="spellStart"/>
      <w:r w:rsidR="009D4C0C">
        <w:t>designed</w:t>
      </w:r>
      <w:proofErr w:type="spellEnd"/>
      <w:r w:rsidR="009D4C0C">
        <w:t xml:space="preserve"> </w:t>
      </w:r>
      <w:proofErr w:type="spellStart"/>
      <w:r w:rsidR="009D4C0C">
        <w:t>according</w:t>
      </w:r>
      <w:proofErr w:type="spellEnd"/>
      <w:r w:rsidR="009D4C0C">
        <w:t xml:space="preserve"> tot he </w:t>
      </w:r>
      <w:proofErr w:type="spellStart"/>
      <w:r w:rsidR="009D4C0C">
        <w:t>Ackerman</w:t>
      </w:r>
      <w:proofErr w:type="spellEnd"/>
      <w:r w:rsidR="009D4C0C">
        <w:t xml:space="preserve"> </w:t>
      </w:r>
      <w:proofErr w:type="spellStart"/>
      <w:r w:rsidR="009D4C0C">
        <w:t>steering</w:t>
      </w:r>
      <w:proofErr w:type="spellEnd"/>
      <w:r w:rsidR="009D4C0C">
        <w:t xml:space="preserve"> </w:t>
      </w:r>
      <w:proofErr w:type="spellStart"/>
      <w:r w:rsidR="009D4C0C">
        <w:t>method</w:t>
      </w:r>
      <w:proofErr w:type="spellEnd"/>
      <w:r w:rsidR="009D4C0C">
        <w:t xml:space="preserve">. </w:t>
      </w:r>
      <w:r w:rsidR="000232D2">
        <w:t xml:space="preserve">The </w:t>
      </w:r>
      <w:proofErr w:type="spellStart"/>
      <w:r w:rsidR="000232D2">
        <w:t>first</w:t>
      </w:r>
      <w:proofErr w:type="spellEnd"/>
      <w:r w:rsidR="000232D2">
        <w:t xml:space="preserve"> version of </w:t>
      </w:r>
      <w:proofErr w:type="spellStart"/>
      <w:r w:rsidR="000232D2">
        <w:t>the</w:t>
      </w:r>
      <w:proofErr w:type="spellEnd"/>
      <w:r w:rsidR="000232D2">
        <w:t xml:space="preserve"> </w:t>
      </w:r>
      <w:proofErr w:type="spellStart"/>
      <w:r w:rsidR="000232D2">
        <w:t>vehicle</w:t>
      </w:r>
      <w:proofErr w:type="spellEnd"/>
      <w:r w:rsidR="000232D2">
        <w:t xml:space="preserve"> has </w:t>
      </w:r>
      <w:proofErr w:type="spellStart"/>
      <w:r w:rsidR="000232D2">
        <w:t>already</w:t>
      </w:r>
      <w:proofErr w:type="spellEnd"/>
      <w:r w:rsidR="000232D2">
        <w:t xml:space="preserve"> </w:t>
      </w:r>
      <w:proofErr w:type="spellStart"/>
      <w:r w:rsidR="000232D2">
        <w:t>built</w:t>
      </w:r>
      <w:proofErr w:type="spellEnd"/>
      <w:r w:rsidR="000232D2">
        <w:t xml:space="preserve"> </w:t>
      </w:r>
      <w:proofErr w:type="spellStart"/>
      <w:r w:rsidR="000232D2">
        <w:t>except</w:t>
      </w:r>
      <w:proofErr w:type="spellEnd"/>
      <w:r w:rsidR="000232D2">
        <w:t xml:space="preserve"> </w:t>
      </w:r>
      <w:proofErr w:type="spellStart"/>
      <w:r w:rsidR="000232D2">
        <w:t>the</w:t>
      </w:r>
      <w:proofErr w:type="spellEnd"/>
      <w:r w:rsidR="000232D2">
        <w:t xml:space="preserve"> front </w:t>
      </w:r>
      <w:proofErr w:type="spellStart"/>
      <w:r w:rsidR="000232D2">
        <w:t>axle</w:t>
      </w:r>
      <w:proofErr w:type="spellEnd"/>
      <w:r w:rsidR="000232D2">
        <w:t>.</w:t>
      </w:r>
    </w:p>
    <w:p w:rsidR="000232D2" w:rsidRDefault="000232D2" w:rsidP="0099496A">
      <w:pPr>
        <w:spacing w:after="120" w:line="360" w:lineRule="auto"/>
        <w:jc w:val="both"/>
      </w:pPr>
      <w:r>
        <w:t xml:space="preserve">The </w:t>
      </w:r>
      <w:proofErr w:type="spellStart"/>
      <w:r>
        <w:t>operation</w:t>
      </w:r>
      <w:proofErr w:type="spellEnd"/>
      <w:r>
        <w:t xml:space="preserve"> of </w:t>
      </w:r>
      <w:proofErr w:type="spellStart"/>
      <w:r>
        <w:t>the</w:t>
      </w:r>
      <w:proofErr w:type="spellEnd"/>
      <w:r>
        <w:t xml:space="preserve"> robot </w:t>
      </w:r>
      <w:proofErr w:type="spellStart"/>
      <w:r>
        <w:t>based</w:t>
      </w:r>
      <w:proofErr w:type="spellEnd"/>
      <w:r>
        <w:t xml:space="preserve"> </w:t>
      </w:r>
      <w:proofErr w:type="spellStart"/>
      <w:r>
        <w:t>on</w:t>
      </w:r>
      <w:proofErr w:type="spellEnd"/>
      <w:r>
        <w:t xml:space="preserve"> ROS </w:t>
      </w:r>
      <w:proofErr w:type="spellStart"/>
      <w:r>
        <w:t>beacause</w:t>
      </w:r>
      <w:proofErr w:type="spellEnd"/>
      <w:r>
        <w:t xml:space="preserve"> of </w:t>
      </w:r>
      <w:proofErr w:type="spellStart"/>
      <w:r>
        <w:t>the</w:t>
      </w:r>
      <w:proofErr w:type="spellEnd"/>
      <w:r>
        <w:t xml:space="preserve"> </w:t>
      </w:r>
      <w:proofErr w:type="spellStart"/>
      <w:r w:rsidR="00392534">
        <w:t>easier</w:t>
      </w:r>
      <w:proofErr w:type="spellEnd"/>
      <w:r w:rsidR="00392534">
        <w:t xml:space="preserve"> </w:t>
      </w:r>
      <w:proofErr w:type="spellStart"/>
      <w:r w:rsidR="00392534">
        <w:t>future</w:t>
      </w:r>
      <w:proofErr w:type="spellEnd"/>
      <w:r w:rsidR="00392534">
        <w:t xml:space="preserve"> software </w:t>
      </w:r>
      <w:proofErr w:type="spellStart"/>
      <w:r w:rsidR="00392534">
        <w:t>development</w:t>
      </w:r>
      <w:proofErr w:type="spellEnd"/>
      <w:r w:rsidR="00392534">
        <w:t xml:space="preserve">. The main </w:t>
      </w:r>
      <w:proofErr w:type="spellStart"/>
      <w:r w:rsidR="00392534">
        <w:t>task</w:t>
      </w:r>
      <w:proofErr w:type="spellEnd"/>
      <w:r w:rsidR="00392534">
        <w:t xml:space="preserve"> is </w:t>
      </w:r>
      <w:proofErr w:type="spellStart"/>
      <w:r w:rsidR="00392534">
        <w:t>to</w:t>
      </w:r>
      <w:proofErr w:type="spellEnd"/>
      <w:r w:rsidR="00392534">
        <w:t xml:space="preserve"> </w:t>
      </w:r>
      <w:proofErr w:type="spellStart"/>
      <w:r w:rsidR="00392534">
        <w:t>create</w:t>
      </w:r>
      <w:proofErr w:type="spellEnd"/>
      <w:r w:rsidR="00392534">
        <w:t xml:space="preserve"> a </w:t>
      </w:r>
      <w:proofErr w:type="spellStart"/>
      <w:r w:rsidR="00392534">
        <w:t>control</w:t>
      </w:r>
      <w:proofErr w:type="spellEnd"/>
      <w:r w:rsidR="00392534">
        <w:t xml:space="preserve"> software, </w:t>
      </w:r>
      <w:proofErr w:type="spellStart"/>
      <w:r w:rsidR="00392534">
        <w:t>what</w:t>
      </w:r>
      <w:proofErr w:type="spellEnd"/>
      <w:r w:rsidR="00392534">
        <w:t xml:space="preserve"> </w:t>
      </w:r>
      <w:proofErr w:type="spellStart"/>
      <w:r w:rsidR="00392534">
        <w:t>the</w:t>
      </w:r>
      <w:proofErr w:type="spellEnd"/>
      <w:r w:rsidR="00392534">
        <w:t xml:space="preserve"> robot </w:t>
      </w:r>
      <w:proofErr w:type="spellStart"/>
      <w:r w:rsidR="00392534">
        <w:t>will</w:t>
      </w:r>
      <w:proofErr w:type="spellEnd"/>
      <w:r w:rsidR="00392534">
        <w:t xml:space="preserve"> be </w:t>
      </w:r>
      <w:proofErr w:type="spellStart"/>
      <w:r w:rsidR="00392534">
        <w:t>able</w:t>
      </w:r>
      <w:proofErr w:type="spellEnd"/>
      <w:r w:rsidR="00392534">
        <w:t xml:space="preserve"> </w:t>
      </w:r>
      <w:proofErr w:type="spellStart"/>
      <w:r w:rsidR="00392534">
        <w:t>to</w:t>
      </w:r>
      <w:proofErr w:type="spellEnd"/>
      <w:r w:rsidR="00392534">
        <w:t xml:space="preserve"> </w:t>
      </w:r>
      <w:proofErr w:type="spellStart"/>
      <w:r w:rsidR="00392534">
        <w:t>get</w:t>
      </w:r>
      <w:proofErr w:type="spellEnd"/>
      <w:r w:rsidR="00392534">
        <w:t xml:space="preserve"> </w:t>
      </w:r>
      <w:proofErr w:type="spellStart"/>
      <w:r w:rsidR="00392534">
        <w:t>from</w:t>
      </w:r>
      <w:proofErr w:type="spellEnd"/>
      <w:r w:rsidR="00392534">
        <w:t xml:space="preserve"> </w:t>
      </w:r>
      <w:proofErr w:type="spellStart"/>
      <w:r w:rsidR="00392534">
        <w:t>one</w:t>
      </w:r>
      <w:proofErr w:type="spellEnd"/>
      <w:r w:rsidR="00392534">
        <w:t xml:space="preserve"> </w:t>
      </w:r>
      <w:proofErr w:type="spellStart"/>
      <w:r w:rsidR="00392534">
        <w:t>point</w:t>
      </w:r>
      <w:proofErr w:type="spellEnd"/>
      <w:r w:rsidR="00392534">
        <w:t xml:space="preserve"> </w:t>
      </w:r>
      <w:proofErr w:type="spellStart"/>
      <w:r w:rsidR="00392534">
        <w:t>to</w:t>
      </w:r>
      <w:proofErr w:type="spellEnd"/>
      <w:r w:rsidR="00392534">
        <w:t xml:space="preserve"> </w:t>
      </w:r>
      <w:proofErr w:type="spellStart"/>
      <w:r w:rsidR="00392534">
        <w:t>another</w:t>
      </w:r>
      <w:proofErr w:type="spellEnd"/>
      <w:r w:rsidR="00392534">
        <w:t xml:space="preserve">. </w:t>
      </w:r>
      <w:proofErr w:type="spellStart"/>
      <w:r w:rsidR="004307A2">
        <w:t>To</w:t>
      </w:r>
      <w:proofErr w:type="spellEnd"/>
      <w:r w:rsidR="004307A2">
        <w:t xml:space="preserve"> </w:t>
      </w:r>
      <w:proofErr w:type="spellStart"/>
      <w:r w:rsidR="004307A2">
        <w:t>achieve</w:t>
      </w:r>
      <w:proofErr w:type="spellEnd"/>
      <w:r w:rsidR="004307A2">
        <w:t xml:space="preserve"> </w:t>
      </w:r>
      <w:proofErr w:type="spellStart"/>
      <w:r w:rsidR="004307A2">
        <w:t>this</w:t>
      </w:r>
      <w:proofErr w:type="spellEnd"/>
      <w:r w:rsidR="004307A2">
        <w:t xml:space="preserve"> </w:t>
      </w:r>
      <w:proofErr w:type="spellStart"/>
      <w:r w:rsidR="004307A2">
        <w:t>have</w:t>
      </w:r>
      <w:proofErr w:type="spellEnd"/>
      <w:r w:rsidR="004307A2">
        <w:t xml:space="preserve"> </w:t>
      </w:r>
      <w:proofErr w:type="spellStart"/>
      <w:r w:rsidR="004307A2">
        <w:t>to</w:t>
      </w:r>
      <w:proofErr w:type="spellEnd"/>
      <w:r w:rsidR="004307A2">
        <w:t xml:space="preserve"> </w:t>
      </w:r>
      <w:proofErr w:type="spellStart"/>
      <w:r w:rsidR="004307A2">
        <w:t>iplement</w:t>
      </w:r>
      <w:proofErr w:type="spellEnd"/>
      <w:r w:rsidR="004307A2">
        <w:t xml:space="preserve"> </w:t>
      </w:r>
      <w:proofErr w:type="spellStart"/>
      <w:r w:rsidR="004307A2">
        <w:t>the</w:t>
      </w:r>
      <w:proofErr w:type="spellEnd"/>
      <w:r w:rsidR="004307A2">
        <w:t xml:space="preserve"> </w:t>
      </w:r>
      <w:proofErr w:type="spellStart"/>
      <w:r w:rsidR="004307A2">
        <w:t>Ackerman</w:t>
      </w:r>
      <w:proofErr w:type="spellEnd"/>
      <w:r w:rsidR="004307A2">
        <w:t xml:space="preserve"> </w:t>
      </w:r>
      <w:proofErr w:type="spellStart"/>
      <w:r w:rsidR="004307A2">
        <w:t>bycicle</w:t>
      </w:r>
      <w:proofErr w:type="spellEnd"/>
      <w:r w:rsidR="004307A2">
        <w:t xml:space="preserve"> </w:t>
      </w:r>
      <w:proofErr w:type="spellStart"/>
      <w:r w:rsidR="004307A2">
        <w:t>model</w:t>
      </w:r>
      <w:proofErr w:type="spellEnd"/>
      <w:r w:rsidR="0031045F">
        <w:t>,</w:t>
      </w:r>
      <w:r w:rsidR="004307A2">
        <w:t xml:space="preserve"> over and </w:t>
      </w:r>
      <w:proofErr w:type="spellStart"/>
      <w:r w:rsidR="004307A2">
        <w:t>above</w:t>
      </w:r>
      <w:proofErr w:type="spellEnd"/>
      <w:r w:rsidR="004307A2">
        <w:t xml:space="preserve"> </w:t>
      </w:r>
      <w:proofErr w:type="spellStart"/>
      <w:r w:rsidR="004307A2">
        <w:t>have</w:t>
      </w:r>
      <w:proofErr w:type="spellEnd"/>
      <w:r w:rsidR="004307A2">
        <w:t xml:space="preserve"> </w:t>
      </w:r>
      <w:proofErr w:type="spellStart"/>
      <w:r w:rsidR="004307A2">
        <w:t>to</w:t>
      </w:r>
      <w:proofErr w:type="spellEnd"/>
      <w:r w:rsidR="004307A2">
        <w:t xml:space="preserve"> be </w:t>
      </w:r>
      <w:proofErr w:type="spellStart"/>
      <w:r w:rsidR="0031045F">
        <w:t>implement</w:t>
      </w:r>
      <w:proofErr w:type="spellEnd"/>
      <w:r w:rsidR="0031045F">
        <w:t xml:space="preserve"> a </w:t>
      </w:r>
      <w:proofErr w:type="spellStart"/>
      <w:r w:rsidR="0031045F">
        <w:t>trajectory</w:t>
      </w:r>
      <w:proofErr w:type="spellEnd"/>
      <w:r w:rsidR="0031045F">
        <w:t xml:space="preserve"> </w:t>
      </w:r>
      <w:proofErr w:type="spellStart"/>
      <w:r w:rsidR="0031045F">
        <w:t>tracking</w:t>
      </w:r>
      <w:proofErr w:type="spellEnd"/>
      <w:r w:rsidR="0031045F">
        <w:t xml:space="preserve"> </w:t>
      </w:r>
      <w:proofErr w:type="spellStart"/>
      <w:r w:rsidR="0031045F">
        <w:t>algorithm</w:t>
      </w:r>
      <w:proofErr w:type="spellEnd"/>
      <w:r w:rsidR="0031045F">
        <w:t>.</w:t>
      </w:r>
    </w:p>
    <w:p w:rsidR="0031045F" w:rsidRDefault="00F43AC3" w:rsidP="0099496A">
      <w:pPr>
        <w:spacing w:after="120" w:line="360" w:lineRule="auto"/>
        <w:jc w:val="both"/>
      </w:pPr>
      <w:r>
        <w:t xml:space="preserve">The </w:t>
      </w:r>
      <w:proofErr w:type="spellStart"/>
      <w:r>
        <w:t>next</w:t>
      </w:r>
      <w:proofErr w:type="spellEnd"/>
      <w:r>
        <w:t xml:space="preserve"> is </w:t>
      </w:r>
      <w:proofErr w:type="spellStart"/>
      <w:r>
        <w:t>the</w:t>
      </w:r>
      <w:proofErr w:type="spellEnd"/>
      <w:r>
        <w:t xml:space="preserve"> </w:t>
      </w:r>
      <w:proofErr w:type="spellStart"/>
      <w:r>
        <w:t>planning</w:t>
      </w:r>
      <w:proofErr w:type="spellEnd"/>
      <w:r>
        <w:t xml:space="preserve"> and </w:t>
      </w:r>
      <w:proofErr w:type="spellStart"/>
      <w:r>
        <w:t>installing</w:t>
      </w:r>
      <w:proofErr w:type="spellEnd"/>
      <w:r>
        <w:t xml:space="preserve"> </w:t>
      </w:r>
      <w:proofErr w:type="spellStart"/>
      <w:r>
        <w:t>the</w:t>
      </w:r>
      <w:proofErr w:type="spellEnd"/>
      <w:r>
        <w:t xml:space="preserve"> </w:t>
      </w:r>
      <w:proofErr w:type="spellStart"/>
      <w:r>
        <w:t>mechanism</w:t>
      </w:r>
      <w:proofErr w:type="spellEnd"/>
      <w:r>
        <w:t xml:space="preserve"> of </w:t>
      </w:r>
      <w:proofErr w:type="spellStart"/>
      <w:r>
        <w:t>the</w:t>
      </w:r>
      <w:proofErr w:type="spellEnd"/>
      <w:r>
        <w:t xml:space="preserve"> </w:t>
      </w:r>
      <w:proofErr w:type="spellStart"/>
      <w:r>
        <w:t>steering</w:t>
      </w:r>
      <w:proofErr w:type="spellEnd"/>
      <w:r>
        <w:t xml:space="preserve"> and </w:t>
      </w:r>
      <w:proofErr w:type="spellStart"/>
      <w:r>
        <w:t>the</w:t>
      </w:r>
      <w:proofErr w:type="spellEnd"/>
      <w:r>
        <w:t xml:space="preserve"> software </w:t>
      </w:r>
      <w:proofErr w:type="spellStart"/>
      <w:r>
        <w:t>installation</w:t>
      </w:r>
      <w:proofErr w:type="spellEnd"/>
      <w:r>
        <w:t xml:space="preserve"> of </w:t>
      </w:r>
      <w:proofErr w:type="spellStart"/>
      <w:r>
        <w:t>the</w:t>
      </w:r>
      <w:proofErr w:type="spellEnd"/>
      <w:r>
        <w:t xml:space="preserve"> </w:t>
      </w:r>
      <w:proofErr w:type="spellStart"/>
      <w:r>
        <w:t>single</w:t>
      </w:r>
      <w:proofErr w:type="spellEnd"/>
      <w:r>
        <w:t xml:space="preserve"> </w:t>
      </w:r>
      <w:proofErr w:type="spellStart"/>
      <w:r>
        <w:t>board</w:t>
      </w:r>
      <w:proofErr w:type="spellEnd"/>
      <w:r>
        <w:t xml:space="preserve"> computer </w:t>
      </w:r>
      <w:proofErr w:type="spellStart"/>
      <w:r>
        <w:t>including</w:t>
      </w:r>
      <w:proofErr w:type="spellEnd"/>
      <w:r>
        <w:t xml:space="preserve"> </w:t>
      </w:r>
      <w:proofErr w:type="spellStart"/>
      <w:r>
        <w:t>the</w:t>
      </w:r>
      <w:proofErr w:type="spellEnd"/>
      <w:r>
        <w:t xml:space="preserve"> ROS </w:t>
      </w:r>
      <w:proofErr w:type="spellStart"/>
      <w:r>
        <w:t>middleware</w:t>
      </w:r>
      <w:proofErr w:type="spellEnd"/>
      <w:r>
        <w:t xml:space="preserve">. </w:t>
      </w:r>
      <w:proofErr w:type="spellStart"/>
      <w:r w:rsidR="00D42C3D">
        <w:t>Thus</w:t>
      </w:r>
      <w:proofErr w:type="spellEnd"/>
      <w:r w:rsidR="00D42C3D">
        <w:t xml:space="preserve">, a </w:t>
      </w:r>
      <w:proofErr w:type="spellStart"/>
      <w:r w:rsidR="00D42C3D">
        <w:t>base</w:t>
      </w:r>
      <w:proofErr w:type="spellEnd"/>
      <w:r w:rsidR="00D42C3D">
        <w:t xml:space="preserve"> </w:t>
      </w:r>
      <w:proofErr w:type="spellStart"/>
      <w:r w:rsidR="00D42C3D">
        <w:t>may</w:t>
      </w:r>
      <w:proofErr w:type="spellEnd"/>
      <w:r w:rsidR="00D42C3D" w:rsidRPr="00D42C3D">
        <w:t xml:space="preserve"> </w:t>
      </w:r>
      <w:proofErr w:type="spellStart"/>
      <w:r w:rsidR="00D42C3D" w:rsidRPr="00D42C3D">
        <w:t>to</w:t>
      </w:r>
      <w:proofErr w:type="spellEnd"/>
      <w:r w:rsidR="00D42C3D" w:rsidRPr="00D42C3D">
        <w:t xml:space="preserve"> be </w:t>
      </w:r>
      <w:proofErr w:type="spellStart"/>
      <w:r w:rsidR="00D42C3D" w:rsidRPr="00D42C3D">
        <w:t>what</w:t>
      </w:r>
      <w:proofErr w:type="spellEnd"/>
      <w:r w:rsidR="00D42C3D" w:rsidRPr="00D42C3D">
        <w:t xml:space="preserve"> is </w:t>
      </w:r>
      <w:proofErr w:type="spellStart"/>
      <w:r w:rsidR="00D42C3D" w:rsidRPr="00D42C3D">
        <w:t>suitable</w:t>
      </w:r>
      <w:proofErr w:type="spellEnd"/>
      <w:r w:rsidR="00D42C3D" w:rsidRPr="00D42C3D">
        <w:t xml:space="preserve"> </w:t>
      </w:r>
      <w:proofErr w:type="spellStart"/>
      <w:r w:rsidR="00D42C3D" w:rsidRPr="00D42C3D">
        <w:t>for</w:t>
      </w:r>
      <w:proofErr w:type="spellEnd"/>
      <w:r w:rsidR="00D42C3D" w:rsidRPr="00D42C3D">
        <w:t xml:space="preserve"> </w:t>
      </w:r>
      <w:proofErr w:type="spellStart"/>
      <w:r w:rsidR="00D42C3D" w:rsidRPr="00D42C3D">
        <w:t>the</w:t>
      </w:r>
      <w:proofErr w:type="spellEnd"/>
      <w:r w:rsidR="00D42C3D" w:rsidRPr="00D42C3D">
        <w:t xml:space="preserve"> </w:t>
      </w:r>
      <w:proofErr w:type="spellStart"/>
      <w:r w:rsidR="00D42C3D" w:rsidRPr="00D42C3D">
        <w:t>development</w:t>
      </w:r>
      <w:proofErr w:type="spellEnd"/>
      <w:r w:rsidR="00D42C3D" w:rsidRPr="00D42C3D">
        <w:t xml:space="preserve"> and test of </w:t>
      </w:r>
      <w:proofErr w:type="spellStart"/>
      <w:r w:rsidR="00D42C3D" w:rsidRPr="00D42C3D">
        <w:t>the</w:t>
      </w:r>
      <w:proofErr w:type="spellEnd"/>
      <w:r w:rsidR="00D42C3D" w:rsidRPr="00D42C3D">
        <w:t xml:space="preserve"> </w:t>
      </w:r>
      <w:proofErr w:type="spellStart"/>
      <w:r w:rsidR="00D42C3D" w:rsidRPr="00D42C3D">
        <w:t>control</w:t>
      </w:r>
      <w:proofErr w:type="spellEnd"/>
      <w:r w:rsidR="00D42C3D" w:rsidRPr="00D42C3D">
        <w:t xml:space="preserve"> </w:t>
      </w:r>
      <w:proofErr w:type="spellStart"/>
      <w:r w:rsidR="00D42C3D" w:rsidRPr="00D42C3D">
        <w:t>algorithm</w:t>
      </w:r>
      <w:proofErr w:type="spellEnd"/>
      <w:r w:rsidR="00D42C3D" w:rsidRPr="00D42C3D">
        <w:t xml:space="preserve"> of </w:t>
      </w:r>
      <w:proofErr w:type="spellStart"/>
      <w:r w:rsidR="00D42C3D" w:rsidRPr="00D42C3D">
        <w:t>the</w:t>
      </w:r>
      <w:proofErr w:type="spellEnd"/>
      <w:r w:rsidR="00D42C3D" w:rsidRPr="00D42C3D">
        <w:t xml:space="preserve"> </w:t>
      </w:r>
      <w:proofErr w:type="spellStart"/>
      <w:r w:rsidR="00D42C3D" w:rsidRPr="00D42C3D">
        <w:t>vehicle</w:t>
      </w:r>
      <w:proofErr w:type="spellEnd"/>
      <w:r w:rsidR="00D42C3D" w:rsidRPr="00D42C3D">
        <w:t>.</w:t>
      </w:r>
    </w:p>
    <w:p w:rsidR="005F7D14" w:rsidRPr="005F7D14" w:rsidRDefault="005F7D14" w:rsidP="005F7D14">
      <w:r>
        <w:br w:type="page"/>
      </w:r>
    </w:p>
    <w:p w:rsidR="00AD6416" w:rsidRPr="00BE304E" w:rsidRDefault="00AD6416" w:rsidP="00C27361">
      <w:pPr>
        <w:pStyle w:val="Cmsor1"/>
        <w:numPr>
          <w:ilvl w:val="0"/>
          <w:numId w:val="0"/>
        </w:numPr>
        <w:ind w:left="432"/>
        <w:jc w:val="center"/>
      </w:pPr>
      <w:bookmarkStart w:id="5" w:name="_Toc75621299"/>
      <w:r w:rsidRPr="00BE304E">
        <w:lastRenderedPageBreak/>
        <w:t>Tartalomjegyzék</w:t>
      </w:r>
      <w:bookmarkEnd w:id="5"/>
    </w:p>
    <w:bookmarkStart w:id="6" w:name="OLE_LINK22"/>
    <w:bookmarkStart w:id="7" w:name="OLE_LINK23"/>
    <w:p w:rsidR="00D100C8" w:rsidRDefault="00AD6416">
      <w:pPr>
        <w:pStyle w:val="TJ1"/>
        <w:tabs>
          <w:tab w:val="right" w:leader="dot" w:pos="8777"/>
        </w:tabs>
        <w:rPr>
          <w:rFonts w:asciiTheme="minorHAnsi" w:eastAsiaTheme="minorEastAsia" w:hAnsiTheme="minorHAnsi" w:cstheme="minorBidi"/>
          <w:noProof/>
          <w:sz w:val="22"/>
          <w:szCs w:val="22"/>
          <w:lang w:eastAsia="ja-JP"/>
        </w:rPr>
      </w:pPr>
      <w:r w:rsidRPr="00BE304E">
        <w:fldChar w:fldCharType="begin"/>
      </w:r>
      <w:r w:rsidRPr="00BE304E">
        <w:instrText xml:space="preserve"> TOC \o "1-3" \h \z \u </w:instrText>
      </w:r>
      <w:r w:rsidRPr="00BE304E">
        <w:fldChar w:fldCharType="separate"/>
      </w:r>
      <w:hyperlink w:anchor="_Toc75621296" w:history="1">
        <w:r w:rsidR="00D100C8" w:rsidRPr="00C81604">
          <w:rPr>
            <w:rStyle w:val="Hiperhivatkozs"/>
            <w:noProof/>
          </w:rPr>
          <w:t>Nyilatkozat</w:t>
        </w:r>
        <w:r w:rsidR="00D100C8">
          <w:rPr>
            <w:noProof/>
            <w:webHidden/>
          </w:rPr>
          <w:tab/>
        </w:r>
        <w:r w:rsidR="00D100C8">
          <w:rPr>
            <w:noProof/>
            <w:webHidden/>
          </w:rPr>
          <w:fldChar w:fldCharType="begin"/>
        </w:r>
        <w:r w:rsidR="00D100C8">
          <w:rPr>
            <w:noProof/>
            <w:webHidden/>
          </w:rPr>
          <w:instrText xml:space="preserve"> PAGEREF _Toc75621296 \h </w:instrText>
        </w:r>
        <w:r w:rsidR="00D100C8">
          <w:rPr>
            <w:noProof/>
            <w:webHidden/>
          </w:rPr>
        </w:r>
        <w:r w:rsidR="00D100C8">
          <w:rPr>
            <w:noProof/>
            <w:webHidden/>
          </w:rPr>
          <w:fldChar w:fldCharType="separate"/>
        </w:r>
        <w:r w:rsidR="00D100C8">
          <w:rPr>
            <w:noProof/>
            <w:webHidden/>
          </w:rPr>
          <w:t>3</w:t>
        </w:r>
        <w:r w:rsidR="00D100C8">
          <w:rPr>
            <w:noProof/>
            <w:webHidden/>
          </w:rPr>
          <w:fldChar w:fldCharType="end"/>
        </w:r>
      </w:hyperlink>
    </w:p>
    <w:p w:rsidR="00D100C8" w:rsidRDefault="00D100C8">
      <w:pPr>
        <w:pStyle w:val="TJ1"/>
        <w:tabs>
          <w:tab w:val="right" w:leader="dot" w:pos="8777"/>
        </w:tabs>
        <w:rPr>
          <w:rFonts w:asciiTheme="minorHAnsi" w:eastAsiaTheme="minorEastAsia" w:hAnsiTheme="minorHAnsi" w:cstheme="minorBidi"/>
          <w:noProof/>
          <w:sz w:val="22"/>
          <w:szCs w:val="22"/>
          <w:lang w:eastAsia="ja-JP"/>
        </w:rPr>
      </w:pPr>
      <w:hyperlink w:anchor="_Toc75621297" w:history="1">
        <w:r w:rsidRPr="00C81604">
          <w:rPr>
            <w:rStyle w:val="Hiperhivatkozs"/>
            <w:rFonts w:eastAsia="Arial" w:cs="Arial"/>
            <w:noProof/>
          </w:rPr>
          <w:t>Kivonat</w:t>
        </w:r>
        <w:r>
          <w:rPr>
            <w:noProof/>
            <w:webHidden/>
          </w:rPr>
          <w:tab/>
        </w:r>
        <w:r>
          <w:rPr>
            <w:noProof/>
            <w:webHidden/>
          </w:rPr>
          <w:fldChar w:fldCharType="begin"/>
        </w:r>
        <w:r>
          <w:rPr>
            <w:noProof/>
            <w:webHidden/>
          </w:rPr>
          <w:instrText xml:space="preserve"> PAGEREF _Toc75621297 \h </w:instrText>
        </w:r>
        <w:r>
          <w:rPr>
            <w:noProof/>
            <w:webHidden/>
          </w:rPr>
        </w:r>
        <w:r>
          <w:rPr>
            <w:noProof/>
            <w:webHidden/>
          </w:rPr>
          <w:fldChar w:fldCharType="separate"/>
        </w:r>
        <w:r>
          <w:rPr>
            <w:noProof/>
            <w:webHidden/>
          </w:rPr>
          <w:t>4</w:t>
        </w:r>
        <w:r>
          <w:rPr>
            <w:noProof/>
            <w:webHidden/>
          </w:rPr>
          <w:fldChar w:fldCharType="end"/>
        </w:r>
      </w:hyperlink>
    </w:p>
    <w:p w:rsidR="00D100C8" w:rsidRDefault="00D100C8">
      <w:pPr>
        <w:pStyle w:val="TJ1"/>
        <w:tabs>
          <w:tab w:val="right" w:leader="dot" w:pos="8777"/>
        </w:tabs>
        <w:rPr>
          <w:rFonts w:asciiTheme="minorHAnsi" w:eastAsiaTheme="minorEastAsia" w:hAnsiTheme="minorHAnsi" w:cstheme="minorBidi"/>
          <w:noProof/>
          <w:sz w:val="22"/>
          <w:szCs w:val="22"/>
          <w:lang w:eastAsia="ja-JP"/>
        </w:rPr>
      </w:pPr>
      <w:hyperlink w:anchor="_Toc75621298" w:history="1">
        <w:r w:rsidRPr="00C81604">
          <w:rPr>
            <w:rStyle w:val="Hiperhivatkozs"/>
            <w:rFonts w:eastAsia="Arial" w:cs="Arial"/>
            <w:noProof/>
          </w:rPr>
          <w:t>Abstract</w:t>
        </w:r>
        <w:r>
          <w:rPr>
            <w:noProof/>
            <w:webHidden/>
          </w:rPr>
          <w:tab/>
        </w:r>
        <w:r>
          <w:rPr>
            <w:noProof/>
            <w:webHidden/>
          </w:rPr>
          <w:fldChar w:fldCharType="begin"/>
        </w:r>
        <w:r>
          <w:rPr>
            <w:noProof/>
            <w:webHidden/>
          </w:rPr>
          <w:instrText xml:space="preserve"> PAGEREF _Toc75621298 \h </w:instrText>
        </w:r>
        <w:r>
          <w:rPr>
            <w:noProof/>
            <w:webHidden/>
          </w:rPr>
        </w:r>
        <w:r>
          <w:rPr>
            <w:noProof/>
            <w:webHidden/>
          </w:rPr>
          <w:fldChar w:fldCharType="separate"/>
        </w:r>
        <w:r>
          <w:rPr>
            <w:noProof/>
            <w:webHidden/>
          </w:rPr>
          <w:t>5</w:t>
        </w:r>
        <w:r>
          <w:rPr>
            <w:noProof/>
            <w:webHidden/>
          </w:rPr>
          <w:fldChar w:fldCharType="end"/>
        </w:r>
      </w:hyperlink>
    </w:p>
    <w:p w:rsidR="00D100C8" w:rsidRDefault="00D100C8">
      <w:pPr>
        <w:pStyle w:val="TJ1"/>
        <w:tabs>
          <w:tab w:val="right" w:leader="dot" w:pos="8777"/>
        </w:tabs>
        <w:rPr>
          <w:rFonts w:asciiTheme="minorHAnsi" w:eastAsiaTheme="minorEastAsia" w:hAnsiTheme="minorHAnsi" w:cstheme="minorBidi"/>
          <w:noProof/>
          <w:sz w:val="22"/>
          <w:szCs w:val="22"/>
          <w:lang w:eastAsia="ja-JP"/>
        </w:rPr>
      </w:pPr>
      <w:hyperlink w:anchor="_Toc75621299" w:history="1">
        <w:r w:rsidRPr="00C81604">
          <w:rPr>
            <w:rStyle w:val="Hiperhivatkozs"/>
            <w:noProof/>
          </w:rPr>
          <w:t>Tartalomjegyzék</w:t>
        </w:r>
        <w:r>
          <w:rPr>
            <w:noProof/>
            <w:webHidden/>
          </w:rPr>
          <w:tab/>
        </w:r>
        <w:r>
          <w:rPr>
            <w:noProof/>
            <w:webHidden/>
          </w:rPr>
          <w:fldChar w:fldCharType="begin"/>
        </w:r>
        <w:r>
          <w:rPr>
            <w:noProof/>
            <w:webHidden/>
          </w:rPr>
          <w:instrText xml:space="preserve"> PAGEREF _Toc75621299 \h </w:instrText>
        </w:r>
        <w:r>
          <w:rPr>
            <w:noProof/>
            <w:webHidden/>
          </w:rPr>
        </w:r>
        <w:r>
          <w:rPr>
            <w:noProof/>
            <w:webHidden/>
          </w:rPr>
          <w:fldChar w:fldCharType="separate"/>
        </w:r>
        <w:r>
          <w:rPr>
            <w:noProof/>
            <w:webHidden/>
          </w:rPr>
          <w:t>6</w:t>
        </w:r>
        <w:r>
          <w:rPr>
            <w:noProof/>
            <w:webHidden/>
          </w:rPr>
          <w:fldChar w:fldCharType="end"/>
        </w:r>
      </w:hyperlink>
    </w:p>
    <w:p w:rsidR="00D100C8" w:rsidRDefault="00D100C8">
      <w:pPr>
        <w:pStyle w:val="TJ1"/>
        <w:tabs>
          <w:tab w:val="right" w:leader="dot" w:pos="8777"/>
        </w:tabs>
        <w:rPr>
          <w:rFonts w:asciiTheme="minorHAnsi" w:eastAsiaTheme="minorEastAsia" w:hAnsiTheme="minorHAnsi" w:cstheme="minorBidi"/>
          <w:noProof/>
          <w:sz w:val="22"/>
          <w:szCs w:val="22"/>
          <w:lang w:eastAsia="ja-JP"/>
        </w:rPr>
      </w:pPr>
      <w:hyperlink w:anchor="_Toc75621300" w:history="1">
        <w:r w:rsidRPr="00C81604">
          <w:rPr>
            <w:rStyle w:val="Hiperhivatkozs"/>
            <w:noProof/>
          </w:rPr>
          <w:t>Bevezetés</w:t>
        </w:r>
        <w:r>
          <w:rPr>
            <w:noProof/>
            <w:webHidden/>
          </w:rPr>
          <w:tab/>
        </w:r>
        <w:r>
          <w:rPr>
            <w:noProof/>
            <w:webHidden/>
          </w:rPr>
          <w:fldChar w:fldCharType="begin"/>
        </w:r>
        <w:r>
          <w:rPr>
            <w:noProof/>
            <w:webHidden/>
          </w:rPr>
          <w:instrText xml:space="preserve"> PAGEREF _Toc75621300 \h </w:instrText>
        </w:r>
        <w:r>
          <w:rPr>
            <w:noProof/>
            <w:webHidden/>
          </w:rPr>
        </w:r>
        <w:r>
          <w:rPr>
            <w:noProof/>
            <w:webHidden/>
          </w:rPr>
          <w:fldChar w:fldCharType="separate"/>
        </w:r>
        <w:r>
          <w:rPr>
            <w:noProof/>
            <w:webHidden/>
          </w:rPr>
          <w:t>7</w:t>
        </w:r>
        <w:r>
          <w:rPr>
            <w:noProof/>
            <w:webHidden/>
          </w:rPr>
          <w:fldChar w:fldCharType="end"/>
        </w:r>
      </w:hyperlink>
    </w:p>
    <w:p w:rsidR="00D100C8" w:rsidRDefault="00D100C8">
      <w:pPr>
        <w:pStyle w:val="TJ1"/>
        <w:tabs>
          <w:tab w:val="left" w:pos="480"/>
          <w:tab w:val="right" w:leader="dot" w:pos="8777"/>
        </w:tabs>
        <w:rPr>
          <w:rFonts w:asciiTheme="minorHAnsi" w:eastAsiaTheme="minorEastAsia" w:hAnsiTheme="minorHAnsi" w:cstheme="minorBidi"/>
          <w:noProof/>
          <w:sz w:val="22"/>
          <w:szCs w:val="22"/>
          <w:lang w:eastAsia="ja-JP"/>
        </w:rPr>
      </w:pPr>
      <w:hyperlink w:anchor="_Toc75621301" w:history="1">
        <w:r w:rsidRPr="00C81604">
          <w:rPr>
            <w:rStyle w:val="Hiperhivatkozs"/>
            <w:noProof/>
          </w:rPr>
          <w:t>1</w:t>
        </w:r>
        <w:r>
          <w:rPr>
            <w:rFonts w:asciiTheme="minorHAnsi" w:eastAsiaTheme="minorEastAsia" w:hAnsiTheme="minorHAnsi" w:cstheme="minorBidi"/>
            <w:noProof/>
            <w:sz w:val="22"/>
            <w:szCs w:val="22"/>
            <w:lang w:eastAsia="ja-JP"/>
          </w:rPr>
          <w:tab/>
        </w:r>
        <w:r w:rsidRPr="00C81604">
          <w:rPr>
            <w:rStyle w:val="Hiperhivatkozs"/>
            <w:noProof/>
          </w:rPr>
          <w:t>A jármű felépítése</w:t>
        </w:r>
        <w:r>
          <w:rPr>
            <w:noProof/>
            <w:webHidden/>
          </w:rPr>
          <w:tab/>
        </w:r>
        <w:r>
          <w:rPr>
            <w:noProof/>
            <w:webHidden/>
          </w:rPr>
          <w:fldChar w:fldCharType="begin"/>
        </w:r>
        <w:r>
          <w:rPr>
            <w:noProof/>
            <w:webHidden/>
          </w:rPr>
          <w:instrText xml:space="preserve"> PAGEREF _Toc75621301 \h </w:instrText>
        </w:r>
        <w:r>
          <w:rPr>
            <w:noProof/>
            <w:webHidden/>
          </w:rPr>
        </w:r>
        <w:r>
          <w:rPr>
            <w:noProof/>
            <w:webHidden/>
          </w:rPr>
          <w:fldChar w:fldCharType="separate"/>
        </w:r>
        <w:r>
          <w:rPr>
            <w:noProof/>
            <w:webHidden/>
          </w:rPr>
          <w:t>8</w:t>
        </w:r>
        <w:r>
          <w:rPr>
            <w:noProof/>
            <w:webHidden/>
          </w:rPr>
          <w:fldChar w:fldCharType="end"/>
        </w:r>
      </w:hyperlink>
    </w:p>
    <w:p w:rsidR="00D100C8" w:rsidRDefault="00D100C8">
      <w:pPr>
        <w:pStyle w:val="TJ2"/>
        <w:tabs>
          <w:tab w:val="left" w:pos="880"/>
          <w:tab w:val="right" w:leader="dot" w:pos="8777"/>
        </w:tabs>
        <w:rPr>
          <w:rFonts w:asciiTheme="minorHAnsi" w:eastAsiaTheme="minorEastAsia" w:hAnsiTheme="minorHAnsi" w:cstheme="minorBidi"/>
          <w:noProof/>
          <w:sz w:val="22"/>
          <w:szCs w:val="22"/>
          <w:lang w:eastAsia="ja-JP"/>
        </w:rPr>
      </w:pPr>
      <w:hyperlink w:anchor="_Toc75621302" w:history="1">
        <w:r w:rsidRPr="00C81604">
          <w:rPr>
            <w:rStyle w:val="Hiperhivatkozs"/>
            <w:noProof/>
          </w:rPr>
          <w:t>1.1</w:t>
        </w:r>
        <w:r>
          <w:rPr>
            <w:rFonts w:asciiTheme="minorHAnsi" w:eastAsiaTheme="minorEastAsia" w:hAnsiTheme="minorHAnsi" w:cstheme="minorBidi"/>
            <w:noProof/>
            <w:sz w:val="22"/>
            <w:szCs w:val="22"/>
            <w:lang w:eastAsia="ja-JP"/>
          </w:rPr>
          <w:tab/>
        </w:r>
        <w:r w:rsidRPr="00C81604">
          <w:rPr>
            <w:rStyle w:val="Hiperhivatkozs"/>
            <w:noProof/>
          </w:rPr>
          <w:t>A jármű váza</w:t>
        </w:r>
        <w:r>
          <w:rPr>
            <w:noProof/>
            <w:webHidden/>
          </w:rPr>
          <w:tab/>
        </w:r>
        <w:r>
          <w:rPr>
            <w:noProof/>
            <w:webHidden/>
          </w:rPr>
          <w:fldChar w:fldCharType="begin"/>
        </w:r>
        <w:r>
          <w:rPr>
            <w:noProof/>
            <w:webHidden/>
          </w:rPr>
          <w:instrText xml:space="preserve"> PAGEREF _Toc75621302 \h </w:instrText>
        </w:r>
        <w:r>
          <w:rPr>
            <w:noProof/>
            <w:webHidden/>
          </w:rPr>
        </w:r>
        <w:r>
          <w:rPr>
            <w:noProof/>
            <w:webHidden/>
          </w:rPr>
          <w:fldChar w:fldCharType="separate"/>
        </w:r>
        <w:r>
          <w:rPr>
            <w:noProof/>
            <w:webHidden/>
          </w:rPr>
          <w:t>9</w:t>
        </w:r>
        <w:r>
          <w:rPr>
            <w:noProof/>
            <w:webHidden/>
          </w:rPr>
          <w:fldChar w:fldCharType="end"/>
        </w:r>
      </w:hyperlink>
    </w:p>
    <w:p w:rsidR="00D100C8" w:rsidRDefault="00D100C8">
      <w:pPr>
        <w:pStyle w:val="TJ2"/>
        <w:tabs>
          <w:tab w:val="left" w:pos="880"/>
          <w:tab w:val="right" w:leader="dot" w:pos="8777"/>
        </w:tabs>
        <w:rPr>
          <w:rFonts w:asciiTheme="minorHAnsi" w:eastAsiaTheme="minorEastAsia" w:hAnsiTheme="minorHAnsi" w:cstheme="minorBidi"/>
          <w:noProof/>
          <w:sz w:val="22"/>
          <w:szCs w:val="22"/>
          <w:lang w:eastAsia="ja-JP"/>
        </w:rPr>
      </w:pPr>
      <w:hyperlink w:anchor="_Toc75621303" w:history="1">
        <w:r w:rsidRPr="00C81604">
          <w:rPr>
            <w:rStyle w:val="Hiperhivatkozs"/>
            <w:noProof/>
          </w:rPr>
          <w:t>1.2</w:t>
        </w:r>
        <w:r>
          <w:rPr>
            <w:rFonts w:asciiTheme="minorHAnsi" w:eastAsiaTheme="minorEastAsia" w:hAnsiTheme="minorHAnsi" w:cstheme="minorBidi"/>
            <w:noProof/>
            <w:sz w:val="22"/>
            <w:szCs w:val="22"/>
            <w:lang w:eastAsia="ja-JP"/>
          </w:rPr>
          <w:tab/>
        </w:r>
        <w:r w:rsidRPr="00C81604">
          <w:rPr>
            <w:rStyle w:val="Hiperhivatkozs"/>
            <w:noProof/>
          </w:rPr>
          <w:t>Elektromos tápellátás</w:t>
        </w:r>
        <w:r>
          <w:rPr>
            <w:noProof/>
            <w:webHidden/>
          </w:rPr>
          <w:tab/>
        </w:r>
        <w:r>
          <w:rPr>
            <w:noProof/>
            <w:webHidden/>
          </w:rPr>
          <w:fldChar w:fldCharType="begin"/>
        </w:r>
        <w:r>
          <w:rPr>
            <w:noProof/>
            <w:webHidden/>
          </w:rPr>
          <w:instrText xml:space="preserve"> PAGEREF _Toc75621303 \h </w:instrText>
        </w:r>
        <w:r>
          <w:rPr>
            <w:noProof/>
            <w:webHidden/>
          </w:rPr>
        </w:r>
        <w:r>
          <w:rPr>
            <w:noProof/>
            <w:webHidden/>
          </w:rPr>
          <w:fldChar w:fldCharType="separate"/>
        </w:r>
        <w:r>
          <w:rPr>
            <w:noProof/>
            <w:webHidden/>
          </w:rPr>
          <w:t>9</w:t>
        </w:r>
        <w:r>
          <w:rPr>
            <w:noProof/>
            <w:webHidden/>
          </w:rPr>
          <w:fldChar w:fldCharType="end"/>
        </w:r>
      </w:hyperlink>
    </w:p>
    <w:p w:rsidR="00D100C8" w:rsidRDefault="00D100C8">
      <w:pPr>
        <w:pStyle w:val="TJ2"/>
        <w:tabs>
          <w:tab w:val="left" w:pos="880"/>
          <w:tab w:val="right" w:leader="dot" w:pos="8777"/>
        </w:tabs>
        <w:rPr>
          <w:rFonts w:asciiTheme="minorHAnsi" w:eastAsiaTheme="minorEastAsia" w:hAnsiTheme="minorHAnsi" w:cstheme="minorBidi"/>
          <w:noProof/>
          <w:sz w:val="22"/>
          <w:szCs w:val="22"/>
          <w:lang w:eastAsia="ja-JP"/>
        </w:rPr>
      </w:pPr>
      <w:hyperlink w:anchor="_Toc75621304" w:history="1">
        <w:r w:rsidRPr="00C81604">
          <w:rPr>
            <w:rStyle w:val="Hiperhivatkozs"/>
            <w:noProof/>
          </w:rPr>
          <w:t>1.3</w:t>
        </w:r>
        <w:r>
          <w:rPr>
            <w:rFonts w:asciiTheme="minorHAnsi" w:eastAsiaTheme="minorEastAsia" w:hAnsiTheme="minorHAnsi" w:cstheme="minorBidi"/>
            <w:noProof/>
            <w:sz w:val="22"/>
            <w:szCs w:val="22"/>
            <w:lang w:eastAsia="ja-JP"/>
          </w:rPr>
          <w:tab/>
        </w:r>
        <w:r w:rsidRPr="00C81604">
          <w:rPr>
            <w:rStyle w:val="Hiperhivatkozs"/>
            <w:noProof/>
          </w:rPr>
          <w:t>Hátsó tengely</w:t>
        </w:r>
        <w:r>
          <w:rPr>
            <w:noProof/>
            <w:webHidden/>
          </w:rPr>
          <w:tab/>
        </w:r>
        <w:r>
          <w:rPr>
            <w:noProof/>
            <w:webHidden/>
          </w:rPr>
          <w:fldChar w:fldCharType="begin"/>
        </w:r>
        <w:r>
          <w:rPr>
            <w:noProof/>
            <w:webHidden/>
          </w:rPr>
          <w:instrText xml:space="preserve"> PAGEREF _Toc75621304 \h </w:instrText>
        </w:r>
        <w:r>
          <w:rPr>
            <w:noProof/>
            <w:webHidden/>
          </w:rPr>
        </w:r>
        <w:r>
          <w:rPr>
            <w:noProof/>
            <w:webHidden/>
          </w:rPr>
          <w:fldChar w:fldCharType="separate"/>
        </w:r>
        <w:r>
          <w:rPr>
            <w:noProof/>
            <w:webHidden/>
          </w:rPr>
          <w:t>10</w:t>
        </w:r>
        <w:r>
          <w:rPr>
            <w:noProof/>
            <w:webHidden/>
          </w:rPr>
          <w:fldChar w:fldCharType="end"/>
        </w:r>
      </w:hyperlink>
    </w:p>
    <w:p w:rsidR="00D100C8" w:rsidRDefault="00D100C8">
      <w:pPr>
        <w:pStyle w:val="TJ2"/>
        <w:tabs>
          <w:tab w:val="left" w:pos="880"/>
          <w:tab w:val="right" w:leader="dot" w:pos="8777"/>
        </w:tabs>
        <w:rPr>
          <w:rFonts w:asciiTheme="minorHAnsi" w:eastAsiaTheme="minorEastAsia" w:hAnsiTheme="minorHAnsi" w:cstheme="minorBidi"/>
          <w:noProof/>
          <w:sz w:val="22"/>
          <w:szCs w:val="22"/>
          <w:lang w:eastAsia="ja-JP"/>
        </w:rPr>
      </w:pPr>
      <w:hyperlink w:anchor="_Toc75621305" w:history="1">
        <w:r w:rsidRPr="00C81604">
          <w:rPr>
            <w:rStyle w:val="Hiperhivatkozs"/>
            <w:noProof/>
          </w:rPr>
          <w:t>1.4</w:t>
        </w:r>
        <w:r>
          <w:rPr>
            <w:rFonts w:asciiTheme="minorHAnsi" w:eastAsiaTheme="minorEastAsia" w:hAnsiTheme="minorHAnsi" w:cstheme="minorBidi"/>
            <w:noProof/>
            <w:sz w:val="22"/>
            <w:szCs w:val="22"/>
            <w:lang w:eastAsia="ja-JP"/>
          </w:rPr>
          <w:tab/>
        </w:r>
        <w:r w:rsidRPr="00C81604">
          <w:rPr>
            <w:rStyle w:val="Hiperhivatkozs"/>
            <w:noProof/>
          </w:rPr>
          <w:t>Első tengely</w:t>
        </w:r>
        <w:r>
          <w:rPr>
            <w:noProof/>
            <w:webHidden/>
          </w:rPr>
          <w:tab/>
        </w:r>
        <w:r>
          <w:rPr>
            <w:noProof/>
            <w:webHidden/>
          </w:rPr>
          <w:fldChar w:fldCharType="begin"/>
        </w:r>
        <w:r>
          <w:rPr>
            <w:noProof/>
            <w:webHidden/>
          </w:rPr>
          <w:instrText xml:space="preserve"> PAGEREF _Toc75621305 \h </w:instrText>
        </w:r>
        <w:r>
          <w:rPr>
            <w:noProof/>
            <w:webHidden/>
          </w:rPr>
        </w:r>
        <w:r>
          <w:rPr>
            <w:noProof/>
            <w:webHidden/>
          </w:rPr>
          <w:fldChar w:fldCharType="separate"/>
        </w:r>
        <w:r>
          <w:rPr>
            <w:noProof/>
            <w:webHidden/>
          </w:rPr>
          <w:t>11</w:t>
        </w:r>
        <w:r>
          <w:rPr>
            <w:noProof/>
            <w:webHidden/>
          </w:rPr>
          <w:fldChar w:fldCharType="end"/>
        </w:r>
      </w:hyperlink>
    </w:p>
    <w:p w:rsidR="00D100C8" w:rsidRDefault="00D100C8">
      <w:pPr>
        <w:pStyle w:val="TJ2"/>
        <w:tabs>
          <w:tab w:val="left" w:pos="880"/>
          <w:tab w:val="right" w:leader="dot" w:pos="8777"/>
        </w:tabs>
        <w:rPr>
          <w:rFonts w:asciiTheme="minorHAnsi" w:eastAsiaTheme="minorEastAsia" w:hAnsiTheme="minorHAnsi" w:cstheme="minorBidi"/>
          <w:noProof/>
          <w:sz w:val="22"/>
          <w:szCs w:val="22"/>
          <w:lang w:eastAsia="ja-JP"/>
        </w:rPr>
      </w:pPr>
      <w:hyperlink w:anchor="_Toc75621306" w:history="1">
        <w:r w:rsidRPr="00C81604">
          <w:rPr>
            <w:rStyle w:val="Hiperhivatkozs"/>
            <w:noProof/>
          </w:rPr>
          <w:t>1.5</w:t>
        </w:r>
        <w:r>
          <w:rPr>
            <w:rFonts w:asciiTheme="minorHAnsi" w:eastAsiaTheme="minorEastAsia" w:hAnsiTheme="minorHAnsi" w:cstheme="minorBidi"/>
            <w:noProof/>
            <w:sz w:val="22"/>
            <w:szCs w:val="22"/>
            <w:lang w:eastAsia="ja-JP"/>
          </w:rPr>
          <w:tab/>
        </w:r>
        <w:r w:rsidRPr="00C81604">
          <w:rPr>
            <w:rStyle w:val="Hiperhivatkozs"/>
            <w:noProof/>
          </w:rPr>
          <w:t>Vezérlő modul</w:t>
        </w:r>
        <w:r>
          <w:rPr>
            <w:noProof/>
            <w:webHidden/>
          </w:rPr>
          <w:tab/>
        </w:r>
        <w:r>
          <w:rPr>
            <w:noProof/>
            <w:webHidden/>
          </w:rPr>
          <w:fldChar w:fldCharType="begin"/>
        </w:r>
        <w:r>
          <w:rPr>
            <w:noProof/>
            <w:webHidden/>
          </w:rPr>
          <w:instrText xml:space="preserve"> PAGEREF _Toc75621306 \h </w:instrText>
        </w:r>
        <w:r>
          <w:rPr>
            <w:noProof/>
            <w:webHidden/>
          </w:rPr>
        </w:r>
        <w:r>
          <w:rPr>
            <w:noProof/>
            <w:webHidden/>
          </w:rPr>
          <w:fldChar w:fldCharType="separate"/>
        </w:r>
        <w:r>
          <w:rPr>
            <w:noProof/>
            <w:webHidden/>
          </w:rPr>
          <w:t>12</w:t>
        </w:r>
        <w:r>
          <w:rPr>
            <w:noProof/>
            <w:webHidden/>
          </w:rPr>
          <w:fldChar w:fldCharType="end"/>
        </w:r>
      </w:hyperlink>
    </w:p>
    <w:p w:rsidR="00D100C8" w:rsidRDefault="00D100C8">
      <w:pPr>
        <w:pStyle w:val="TJ2"/>
        <w:tabs>
          <w:tab w:val="left" w:pos="880"/>
          <w:tab w:val="right" w:leader="dot" w:pos="8777"/>
        </w:tabs>
        <w:rPr>
          <w:rFonts w:asciiTheme="minorHAnsi" w:eastAsiaTheme="minorEastAsia" w:hAnsiTheme="minorHAnsi" w:cstheme="minorBidi"/>
          <w:noProof/>
          <w:sz w:val="22"/>
          <w:szCs w:val="22"/>
          <w:lang w:eastAsia="ja-JP"/>
        </w:rPr>
      </w:pPr>
      <w:hyperlink w:anchor="_Toc75621307" w:history="1">
        <w:r w:rsidRPr="00C81604">
          <w:rPr>
            <w:rStyle w:val="Hiperhivatkozs"/>
            <w:noProof/>
          </w:rPr>
          <w:t>1.6</w:t>
        </w:r>
        <w:r>
          <w:rPr>
            <w:rFonts w:asciiTheme="minorHAnsi" w:eastAsiaTheme="minorEastAsia" w:hAnsiTheme="minorHAnsi" w:cstheme="minorBidi"/>
            <w:noProof/>
            <w:sz w:val="22"/>
            <w:szCs w:val="22"/>
            <w:lang w:eastAsia="ja-JP"/>
          </w:rPr>
          <w:tab/>
        </w:r>
        <w:r w:rsidRPr="00C81604">
          <w:rPr>
            <w:rStyle w:val="Hiperhivatkozs"/>
            <w:noProof/>
          </w:rPr>
          <w:t>SBC modul</w:t>
        </w:r>
        <w:r>
          <w:rPr>
            <w:noProof/>
            <w:webHidden/>
          </w:rPr>
          <w:tab/>
        </w:r>
        <w:r>
          <w:rPr>
            <w:noProof/>
            <w:webHidden/>
          </w:rPr>
          <w:fldChar w:fldCharType="begin"/>
        </w:r>
        <w:r>
          <w:rPr>
            <w:noProof/>
            <w:webHidden/>
          </w:rPr>
          <w:instrText xml:space="preserve"> PAGEREF _Toc75621307 \h </w:instrText>
        </w:r>
        <w:r>
          <w:rPr>
            <w:noProof/>
            <w:webHidden/>
          </w:rPr>
        </w:r>
        <w:r>
          <w:rPr>
            <w:noProof/>
            <w:webHidden/>
          </w:rPr>
          <w:fldChar w:fldCharType="separate"/>
        </w:r>
        <w:r>
          <w:rPr>
            <w:noProof/>
            <w:webHidden/>
          </w:rPr>
          <w:t>13</w:t>
        </w:r>
        <w:r>
          <w:rPr>
            <w:noProof/>
            <w:webHidden/>
          </w:rPr>
          <w:fldChar w:fldCharType="end"/>
        </w:r>
      </w:hyperlink>
    </w:p>
    <w:p w:rsidR="00D100C8" w:rsidRDefault="00D100C8">
      <w:pPr>
        <w:pStyle w:val="TJ2"/>
        <w:tabs>
          <w:tab w:val="left" w:pos="880"/>
          <w:tab w:val="right" w:leader="dot" w:pos="8777"/>
        </w:tabs>
        <w:rPr>
          <w:rFonts w:asciiTheme="minorHAnsi" w:eastAsiaTheme="minorEastAsia" w:hAnsiTheme="minorHAnsi" w:cstheme="minorBidi"/>
          <w:noProof/>
          <w:sz w:val="22"/>
          <w:szCs w:val="22"/>
          <w:lang w:eastAsia="ja-JP"/>
        </w:rPr>
      </w:pPr>
      <w:hyperlink w:anchor="_Toc75621308" w:history="1">
        <w:r w:rsidRPr="00C81604">
          <w:rPr>
            <w:rStyle w:val="Hiperhivatkozs"/>
            <w:noProof/>
          </w:rPr>
          <w:t>1.7</w:t>
        </w:r>
        <w:r>
          <w:rPr>
            <w:rFonts w:asciiTheme="minorHAnsi" w:eastAsiaTheme="minorEastAsia" w:hAnsiTheme="minorHAnsi" w:cstheme="minorBidi"/>
            <w:noProof/>
            <w:sz w:val="22"/>
            <w:szCs w:val="22"/>
            <w:lang w:eastAsia="ja-JP"/>
          </w:rPr>
          <w:tab/>
        </w:r>
        <w:r w:rsidRPr="00C81604">
          <w:rPr>
            <w:rStyle w:val="Hiperhivatkozs"/>
            <w:noProof/>
          </w:rPr>
          <w:t>LIDAR</w:t>
        </w:r>
        <w:r>
          <w:rPr>
            <w:noProof/>
            <w:webHidden/>
          </w:rPr>
          <w:tab/>
        </w:r>
        <w:r>
          <w:rPr>
            <w:noProof/>
            <w:webHidden/>
          </w:rPr>
          <w:fldChar w:fldCharType="begin"/>
        </w:r>
        <w:r>
          <w:rPr>
            <w:noProof/>
            <w:webHidden/>
          </w:rPr>
          <w:instrText xml:space="preserve"> PAGEREF _Toc75621308 \h </w:instrText>
        </w:r>
        <w:r>
          <w:rPr>
            <w:noProof/>
            <w:webHidden/>
          </w:rPr>
        </w:r>
        <w:r>
          <w:rPr>
            <w:noProof/>
            <w:webHidden/>
          </w:rPr>
          <w:fldChar w:fldCharType="separate"/>
        </w:r>
        <w:r>
          <w:rPr>
            <w:noProof/>
            <w:webHidden/>
          </w:rPr>
          <w:t>14</w:t>
        </w:r>
        <w:r>
          <w:rPr>
            <w:noProof/>
            <w:webHidden/>
          </w:rPr>
          <w:fldChar w:fldCharType="end"/>
        </w:r>
      </w:hyperlink>
    </w:p>
    <w:p w:rsidR="00D100C8" w:rsidRDefault="00D100C8">
      <w:pPr>
        <w:pStyle w:val="TJ1"/>
        <w:tabs>
          <w:tab w:val="left" w:pos="480"/>
          <w:tab w:val="right" w:leader="dot" w:pos="8777"/>
        </w:tabs>
        <w:rPr>
          <w:rFonts w:asciiTheme="minorHAnsi" w:eastAsiaTheme="minorEastAsia" w:hAnsiTheme="minorHAnsi" w:cstheme="minorBidi"/>
          <w:noProof/>
          <w:sz w:val="22"/>
          <w:szCs w:val="22"/>
          <w:lang w:eastAsia="ja-JP"/>
        </w:rPr>
      </w:pPr>
      <w:hyperlink w:anchor="_Toc75621309" w:history="1">
        <w:r w:rsidRPr="00C81604">
          <w:rPr>
            <w:rStyle w:val="Hiperhivatkozs"/>
            <w:noProof/>
          </w:rPr>
          <w:t>2</w:t>
        </w:r>
        <w:r>
          <w:rPr>
            <w:rFonts w:asciiTheme="minorHAnsi" w:eastAsiaTheme="minorEastAsia" w:hAnsiTheme="minorHAnsi" w:cstheme="minorBidi"/>
            <w:noProof/>
            <w:sz w:val="22"/>
            <w:szCs w:val="22"/>
            <w:lang w:eastAsia="ja-JP"/>
          </w:rPr>
          <w:tab/>
        </w:r>
        <w:r w:rsidRPr="00C81604">
          <w:rPr>
            <w:rStyle w:val="Hiperhivatkozs"/>
            <w:noProof/>
          </w:rPr>
          <w:t>Szoftveres háttér</w:t>
        </w:r>
        <w:r>
          <w:rPr>
            <w:noProof/>
            <w:webHidden/>
          </w:rPr>
          <w:tab/>
        </w:r>
        <w:r>
          <w:rPr>
            <w:noProof/>
            <w:webHidden/>
          </w:rPr>
          <w:fldChar w:fldCharType="begin"/>
        </w:r>
        <w:r>
          <w:rPr>
            <w:noProof/>
            <w:webHidden/>
          </w:rPr>
          <w:instrText xml:space="preserve"> PAGEREF _Toc75621309 \h </w:instrText>
        </w:r>
        <w:r>
          <w:rPr>
            <w:noProof/>
            <w:webHidden/>
          </w:rPr>
        </w:r>
        <w:r>
          <w:rPr>
            <w:noProof/>
            <w:webHidden/>
          </w:rPr>
          <w:fldChar w:fldCharType="separate"/>
        </w:r>
        <w:r>
          <w:rPr>
            <w:noProof/>
            <w:webHidden/>
          </w:rPr>
          <w:t>15</w:t>
        </w:r>
        <w:r>
          <w:rPr>
            <w:noProof/>
            <w:webHidden/>
          </w:rPr>
          <w:fldChar w:fldCharType="end"/>
        </w:r>
      </w:hyperlink>
    </w:p>
    <w:p w:rsidR="00D100C8" w:rsidRDefault="00D100C8">
      <w:pPr>
        <w:pStyle w:val="TJ2"/>
        <w:tabs>
          <w:tab w:val="left" w:pos="880"/>
          <w:tab w:val="right" w:leader="dot" w:pos="8777"/>
        </w:tabs>
        <w:rPr>
          <w:rFonts w:asciiTheme="minorHAnsi" w:eastAsiaTheme="minorEastAsia" w:hAnsiTheme="minorHAnsi" w:cstheme="minorBidi"/>
          <w:noProof/>
          <w:sz w:val="22"/>
          <w:szCs w:val="22"/>
          <w:lang w:eastAsia="ja-JP"/>
        </w:rPr>
      </w:pPr>
      <w:hyperlink w:anchor="_Toc75621310" w:history="1">
        <w:r w:rsidRPr="00C81604">
          <w:rPr>
            <w:rStyle w:val="Hiperhivatkozs"/>
            <w:noProof/>
          </w:rPr>
          <w:t>2.1</w:t>
        </w:r>
        <w:r>
          <w:rPr>
            <w:rFonts w:asciiTheme="minorHAnsi" w:eastAsiaTheme="minorEastAsia" w:hAnsiTheme="minorHAnsi" w:cstheme="minorBidi"/>
            <w:noProof/>
            <w:sz w:val="22"/>
            <w:szCs w:val="22"/>
            <w:lang w:eastAsia="ja-JP"/>
          </w:rPr>
          <w:tab/>
        </w:r>
        <w:r w:rsidRPr="00C81604">
          <w:rPr>
            <w:rStyle w:val="Hiperhivatkozs"/>
            <w:noProof/>
          </w:rPr>
          <w:t>Jetson Nano</w:t>
        </w:r>
        <w:r>
          <w:rPr>
            <w:noProof/>
            <w:webHidden/>
          </w:rPr>
          <w:tab/>
        </w:r>
        <w:r>
          <w:rPr>
            <w:noProof/>
            <w:webHidden/>
          </w:rPr>
          <w:fldChar w:fldCharType="begin"/>
        </w:r>
        <w:r>
          <w:rPr>
            <w:noProof/>
            <w:webHidden/>
          </w:rPr>
          <w:instrText xml:space="preserve"> PAGEREF _Toc75621310 \h </w:instrText>
        </w:r>
        <w:r>
          <w:rPr>
            <w:noProof/>
            <w:webHidden/>
          </w:rPr>
        </w:r>
        <w:r>
          <w:rPr>
            <w:noProof/>
            <w:webHidden/>
          </w:rPr>
          <w:fldChar w:fldCharType="separate"/>
        </w:r>
        <w:r>
          <w:rPr>
            <w:noProof/>
            <w:webHidden/>
          </w:rPr>
          <w:t>15</w:t>
        </w:r>
        <w:r>
          <w:rPr>
            <w:noProof/>
            <w:webHidden/>
          </w:rPr>
          <w:fldChar w:fldCharType="end"/>
        </w:r>
      </w:hyperlink>
    </w:p>
    <w:p w:rsidR="00D100C8" w:rsidRDefault="00D100C8">
      <w:pPr>
        <w:pStyle w:val="TJ2"/>
        <w:tabs>
          <w:tab w:val="left" w:pos="880"/>
          <w:tab w:val="right" w:leader="dot" w:pos="8777"/>
        </w:tabs>
        <w:rPr>
          <w:rFonts w:asciiTheme="minorHAnsi" w:eastAsiaTheme="minorEastAsia" w:hAnsiTheme="minorHAnsi" w:cstheme="minorBidi"/>
          <w:noProof/>
          <w:sz w:val="22"/>
          <w:szCs w:val="22"/>
          <w:lang w:eastAsia="ja-JP"/>
        </w:rPr>
      </w:pPr>
      <w:hyperlink w:anchor="_Toc75621311" w:history="1">
        <w:r w:rsidRPr="00C81604">
          <w:rPr>
            <w:rStyle w:val="Hiperhivatkozs"/>
            <w:noProof/>
          </w:rPr>
          <w:t>2.2</w:t>
        </w:r>
        <w:r>
          <w:rPr>
            <w:rFonts w:asciiTheme="minorHAnsi" w:eastAsiaTheme="minorEastAsia" w:hAnsiTheme="minorHAnsi" w:cstheme="minorBidi"/>
            <w:noProof/>
            <w:sz w:val="22"/>
            <w:szCs w:val="22"/>
            <w:lang w:eastAsia="ja-JP"/>
          </w:rPr>
          <w:tab/>
        </w:r>
        <w:r w:rsidRPr="00C81604">
          <w:rPr>
            <w:rStyle w:val="Hiperhivatkozs"/>
            <w:noProof/>
          </w:rPr>
          <w:t>ROS</w:t>
        </w:r>
        <w:r>
          <w:rPr>
            <w:noProof/>
            <w:webHidden/>
          </w:rPr>
          <w:tab/>
        </w:r>
        <w:r>
          <w:rPr>
            <w:noProof/>
            <w:webHidden/>
          </w:rPr>
          <w:fldChar w:fldCharType="begin"/>
        </w:r>
        <w:r>
          <w:rPr>
            <w:noProof/>
            <w:webHidden/>
          </w:rPr>
          <w:instrText xml:space="preserve"> PAGEREF _Toc75621311 \h </w:instrText>
        </w:r>
        <w:r>
          <w:rPr>
            <w:noProof/>
            <w:webHidden/>
          </w:rPr>
        </w:r>
        <w:r>
          <w:rPr>
            <w:noProof/>
            <w:webHidden/>
          </w:rPr>
          <w:fldChar w:fldCharType="separate"/>
        </w:r>
        <w:r>
          <w:rPr>
            <w:noProof/>
            <w:webHidden/>
          </w:rPr>
          <w:t>15</w:t>
        </w:r>
        <w:r>
          <w:rPr>
            <w:noProof/>
            <w:webHidden/>
          </w:rPr>
          <w:fldChar w:fldCharType="end"/>
        </w:r>
      </w:hyperlink>
    </w:p>
    <w:p w:rsidR="00D100C8" w:rsidRDefault="00D100C8">
      <w:pPr>
        <w:pStyle w:val="TJ2"/>
        <w:tabs>
          <w:tab w:val="left" w:pos="880"/>
          <w:tab w:val="right" w:leader="dot" w:pos="8777"/>
        </w:tabs>
        <w:rPr>
          <w:rFonts w:asciiTheme="minorHAnsi" w:eastAsiaTheme="minorEastAsia" w:hAnsiTheme="minorHAnsi" w:cstheme="minorBidi"/>
          <w:noProof/>
          <w:sz w:val="22"/>
          <w:szCs w:val="22"/>
          <w:lang w:eastAsia="ja-JP"/>
        </w:rPr>
      </w:pPr>
      <w:hyperlink w:anchor="_Toc75621312" w:history="1">
        <w:r w:rsidRPr="00C81604">
          <w:rPr>
            <w:rStyle w:val="Hiperhivatkozs"/>
            <w:noProof/>
          </w:rPr>
          <w:t>2.3</w:t>
        </w:r>
        <w:r>
          <w:rPr>
            <w:rFonts w:asciiTheme="minorHAnsi" w:eastAsiaTheme="minorEastAsia" w:hAnsiTheme="minorHAnsi" w:cstheme="minorBidi"/>
            <w:noProof/>
            <w:sz w:val="22"/>
            <w:szCs w:val="22"/>
            <w:lang w:eastAsia="ja-JP"/>
          </w:rPr>
          <w:tab/>
        </w:r>
        <w:r w:rsidRPr="00C81604">
          <w:rPr>
            <w:rStyle w:val="Hiperhivatkozs"/>
            <w:noProof/>
          </w:rPr>
          <w:t>URDF</w:t>
        </w:r>
        <w:r>
          <w:rPr>
            <w:noProof/>
            <w:webHidden/>
          </w:rPr>
          <w:tab/>
        </w:r>
        <w:r>
          <w:rPr>
            <w:noProof/>
            <w:webHidden/>
          </w:rPr>
          <w:fldChar w:fldCharType="begin"/>
        </w:r>
        <w:r>
          <w:rPr>
            <w:noProof/>
            <w:webHidden/>
          </w:rPr>
          <w:instrText xml:space="preserve"> PAGEREF _Toc75621312 \h </w:instrText>
        </w:r>
        <w:r>
          <w:rPr>
            <w:noProof/>
            <w:webHidden/>
          </w:rPr>
        </w:r>
        <w:r>
          <w:rPr>
            <w:noProof/>
            <w:webHidden/>
          </w:rPr>
          <w:fldChar w:fldCharType="separate"/>
        </w:r>
        <w:r>
          <w:rPr>
            <w:noProof/>
            <w:webHidden/>
          </w:rPr>
          <w:t>16</w:t>
        </w:r>
        <w:r>
          <w:rPr>
            <w:noProof/>
            <w:webHidden/>
          </w:rPr>
          <w:fldChar w:fldCharType="end"/>
        </w:r>
      </w:hyperlink>
    </w:p>
    <w:p w:rsidR="00D100C8" w:rsidRDefault="00D100C8">
      <w:pPr>
        <w:pStyle w:val="TJ2"/>
        <w:tabs>
          <w:tab w:val="left" w:pos="880"/>
          <w:tab w:val="right" w:leader="dot" w:pos="8777"/>
        </w:tabs>
        <w:rPr>
          <w:rFonts w:asciiTheme="minorHAnsi" w:eastAsiaTheme="minorEastAsia" w:hAnsiTheme="minorHAnsi" w:cstheme="minorBidi"/>
          <w:noProof/>
          <w:sz w:val="22"/>
          <w:szCs w:val="22"/>
          <w:lang w:eastAsia="ja-JP"/>
        </w:rPr>
      </w:pPr>
      <w:hyperlink w:anchor="_Toc75621313" w:history="1">
        <w:r w:rsidRPr="00C81604">
          <w:rPr>
            <w:rStyle w:val="Hiperhivatkozs"/>
            <w:noProof/>
          </w:rPr>
          <w:t>2.4</w:t>
        </w:r>
        <w:r>
          <w:rPr>
            <w:rFonts w:asciiTheme="minorHAnsi" w:eastAsiaTheme="minorEastAsia" w:hAnsiTheme="minorHAnsi" w:cstheme="minorBidi"/>
            <w:noProof/>
            <w:sz w:val="22"/>
            <w:szCs w:val="22"/>
            <w:lang w:eastAsia="ja-JP"/>
          </w:rPr>
          <w:tab/>
        </w:r>
        <w:r w:rsidRPr="00C81604">
          <w:rPr>
            <w:rStyle w:val="Hiperhivatkozs"/>
            <w:noProof/>
          </w:rPr>
          <w:t>Publish – Subscribe</w:t>
        </w:r>
        <w:r>
          <w:rPr>
            <w:noProof/>
            <w:webHidden/>
          </w:rPr>
          <w:tab/>
        </w:r>
        <w:r>
          <w:rPr>
            <w:noProof/>
            <w:webHidden/>
          </w:rPr>
          <w:fldChar w:fldCharType="begin"/>
        </w:r>
        <w:r>
          <w:rPr>
            <w:noProof/>
            <w:webHidden/>
          </w:rPr>
          <w:instrText xml:space="preserve"> PAGEREF _Toc75621313 \h </w:instrText>
        </w:r>
        <w:r>
          <w:rPr>
            <w:noProof/>
            <w:webHidden/>
          </w:rPr>
        </w:r>
        <w:r>
          <w:rPr>
            <w:noProof/>
            <w:webHidden/>
          </w:rPr>
          <w:fldChar w:fldCharType="separate"/>
        </w:r>
        <w:r>
          <w:rPr>
            <w:noProof/>
            <w:webHidden/>
          </w:rPr>
          <w:t>16</w:t>
        </w:r>
        <w:r>
          <w:rPr>
            <w:noProof/>
            <w:webHidden/>
          </w:rPr>
          <w:fldChar w:fldCharType="end"/>
        </w:r>
      </w:hyperlink>
    </w:p>
    <w:p w:rsidR="00D100C8" w:rsidRDefault="00D100C8">
      <w:pPr>
        <w:pStyle w:val="TJ2"/>
        <w:tabs>
          <w:tab w:val="left" w:pos="880"/>
          <w:tab w:val="right" w:leader="dot" w:pos="8777"/>
        </w:tabs>
        <w:rPr>
          <w:rFonts w:asciiTheme="minorHAnsi" w:eastAsiaTheme="minorEastAsia" w:hAnsiTheme="minorHAnsi" w:cstheme="minorBidi"/>
          <w:noProof/>
          <w:sz w:val="22"/>
          <w:szCs w:val="22"/>
          <w:lang w:eastAsia="ja-JP"/>
        </w:rPr>
      </w:pPr>
      <w:hyperlink w:anchor="_Toc75621314" w:history="1">
        <w:r w:rsidRPr="00C81604">
          <w:rPr>
            <w:rStyle w:val="Hiperhivatkozs"/>
            <w:noProof/>
          </w:rPr>
          <w:t>2.5</w:t>
        </w:r>
        <w:r>
          <w:rPr>
            <w:rFonts w:asciiTheme="minorHAnsi" w:eastAsiaTheme="minorEastAsia" w:hAnsiTheme="minorHAnsi" w:cstheme="minorBidi"/>
            <w:noProof/>
            <w:sz w:val="22"/>
            <w:szCs w:val="22"/>
            <w:lang w:eastAsia="ja-JP"/>
          </w:rPr>
          <w:tab/>
        </w:r>
        <w:r w:rsidRPr="00C81604">
          <w:rPr>
            <w:rStyle w:val="Hiperhivatkozs"/>
            <w:noProof/>
          </w:rPr>
          <w:t>Ackerman bicikli modell</w:t>
        </w:r>
        <w:r>
          <w:rPr>
            <w:noProof/>
            <w:webHidden/>
          </w:rPr>
          <w:tab/>
        </w:r>
        <w:r>
          <w:rPr>
            <w:noProof/>
            <w:webHidden/>
          </w:rPr>
          <w:fldChar w:fldCharType="begin"/>
        </w:r>
        <w:r>
          <w:rPr>
            <w:noProof/>
            <w:webHidden/>
          </w:rPr>
          <w:instrText xml:space="preserve"> PAGEREF _Toc75621314 \h </w:instrText>
        </w:r>
        <w:r>
          <w:rPr>
            <w:noProof/>
            <w:webHidden/>
          </w:rPr>
        </w:r>
        <w:r>
          <w:rPr>
            <w:noProof/>
            <w:webHidden/>
          </w:rPr>
          <w:fldChar w:fldCharType="separate"/>
        </w:r>
        <w:r>
          <w:rPr>
            <w:noProof/>
            <w:webHidden/>
          </w:rPr>
          <w:t>17</w:t>
        </w:r>
        <w:r>
          <w:rPr>
            <w:noProof/>
            <w:webHidden/>
          </w:rPr>
          <w:fldChar w:fldCharType="end"/>
        </w:r>
      </w:hyperlink>
    </w:p>
    <w:p w:rsidR="00D100C8" w:rsidRDefault="00D100C8">
      <w:pPr>
        <w:pStyle w:val="TJ2"/>
        <w:tabs>
          <w:tab w:val="left" w:pos="880"/>
          <w:tab w:val="right" w:leader="dot" w:pos="8777"/>
        </w:tabs>
        <w:rPr>
          <w:rFonts w:asciiTheme="minorHAnsi" w:eastAsiaTheme="minorEastAsia" w:hAnsiTheme="minorHAnsi" w:cstheme="minorBidi"/>
          <w:noProof/>
          <w:sz w:val="22"/>
          <w:szCs w:val="22"/>
          <w:lang w:eastAsia="ja-JP"/>
        </w:rPr>
      </w:pPr>
      <w:hyperlink w:anchor="_Toc75621315" w:history="1">
        <w:r w:rsidRPr="00C81604">
          <w:rPr>
            <w:rStyle w:val="Hiperhivatkozs"/>
            <w:noProof/>
          </w:rPr>
          <w:t>2.6</w:t>
        </w:r>
        <w:r>
          <w:rPr>
            <w:rFonts w:asciiTheme="minorHAnsi" w:eastAsiaTheme="minorEastAsia" w:hAnsiTheme="minorHAnsi" w:cstheme="minorBidi"/>
            <w:noProof/>
            <w:sz w:val="22"/>
            <w:szCs w:val="22"/>
            <w:lang w:eastAsia="ja-JP"/>
          </w:rPr>
          <w:tab/>
        </w:r>
        <w:r w:rsidRPr="00C81604">
          <w:rPr>
            <w:rStyle w:val="Hiperhivatkozs"/>
            <w:noProof/>
          </w:rPr>
          <w:t>Trajektória követés</w:t>
        </w:r>
        <w:r>
          <w:rPr>
            <w:noProof/>
            <w:webHidden/>
          </w:rPr>
          <w:tab/>
        </w:r>
        <w:r>
          <w:rPr>
            <w:noProof/>
            <w:webHidden/>
          </w:rPr>
          <w:fldChar w:fldCharType="begin"/>
        </w:r>
        <w:r>
          <w:rPr>
            <w:noProof/>
            <w:webHidden/>
          </w:rPr>
          <w:instrText xml:space="preserve"> PAGEREF _Toc75621315 \h </w:instrText>
        </w:r>
        <w:r>
          <w:rPr>
            <w:noProof/>
            <w:webHidden/>
          </w:rPr>
        </w:r>
        <w:r>
          <w:rPr>
            <w:noProof/>
            <w:webHidden/>
          </w:rPr>
          <w:fldChar w:fldCharType="separate"/>
        </w:r>
        <w:r>
          <w:rPr>
            <w:noProof/>
            <w:webHidden/>
          </w:rPr>
          <w:t>18</w:t>
        </w:r>
        <w:r>
          <w:rPr>
            <w:noProof/>
            <w:webHidden/>
          </w:rPr>
          <w:fldChar w:fldCharType="end"/>
        </w:r>
      </w:hyperlink>
    </w:p>
    <w:p w:rsidR="00D100C8" w:rsidRDefault="00D100C8">
      <w:pPr>
        <w:pStyle w:val="TJ1"/>
        <w:tabs>
          <w:tab w:val="left" w:pos="480"/>
          <w:tab w:val="right" w:leader="dot" w:pos="8777"/>
        </w:tabs>
        <w:rPr>
          <w:rFonts w:asciiTheme="minorHAnsi" w:eastAsiaTheme="minorEastAsia" w:hAnsiTheme="minorHAnsi" w:cstheme="minorBidi"/>
          <w:noProof/>
          <w:sz w:val="22"/>
          <w:szCs w:val="22"/>
          <w:lang w:eastAsia="ja-JP"/>
        </w:rPr>
      </w:pPr>
      <w:hyperlink w:anchor="_Toc75621316" w:history="1">
        <w:r w:rsidRPr="00C81604">
          <w:rPr>
            <w:rStyle w:val="Hiperhivatkozs"/>
            <w:noProof/>
          </w:rPr>
          <w:t>3</w:t>
        </w:r>
        <w:r>
          <w:rPr>
            <w:rFonts w:asciiTheme="minorHAnsi" w:eastAsiaTheme="minorEastAsia" w:hAnsiTheme="minorHAnsi" w:cstheme="minorBidi"/>
            <w:noProof/>
            <w:sz w:val="22"/>
            <w:szCs w:val="22"/>
            <w:lang w:eastAsia="ja-JP"/>
          </w:rPr>
          <w:tab/>
        </w:r>
        <w:r w:rsidRPr="00C81604">
          <w:rPr>
            <w:rStyle w:val="Hiperhivatkozs"/>
            <w:noProof/>
          </w:rPr>
          <w:t>A projekt további menete</w:t>
        </w:r>
        <w:r>
          <w:rPr>
            <w:noProof/>
            <w:webHidden/>
          </w:rPr>
          <w:tab/>
        </w:r>
        <w:r>
          <w:rPr>
            <w:noProof/>
            <w:webHidden/>
          </w:rPr>
          <w:fldChar w:fldCharType="begin"/>
        </w:r>
        <w:r>
          <w:rPr>
            <w:noProof/>
            <w:webHidden/>
          </w:rPr>
          <w:instrText xml:space="preserve"> PAGEREF _Toc75621316 \h </w:instrText>
        </w:r>
        <w:r>
          <w:rPr>
            <w:noProof/>
            <w:webHidden/>
          </w:rPr>
        </w:r>
        <w:r>
          <w:rPr>
            <w:noProof/>
            <w:webHidden/>
          </w:rPr>
          <w:fldChar w:fldCharType="separate"/>
        </w:r>
        <w:r>
          <w:rPr>
            <w:noProof/>
            <w:webHidden/>
          </w:rPr>
          <w:t>20</w:t>
        </w:r>
        <w:r>
          <w:rPr>
            <w:noProof/>
            <w:webHidden/>
          </w:rPr>
          <w:fldChar w:fldCharType="end"/>
        </w:r>
      </w:hyperlink>
    </w:p>
    <w:p w:rsidR="00D100C8" w:rsidRDefault="00D100C8">
      <w:pPr>
        <w:pStyle w:val="TJ1"/>
        <w:tabs>
          <w:tab w:val="right" w:leader="dot" w:pos="8777"/>
        </w:tabs>
        <w:rPr>
          <w:rFonts w:asciiTheme="minorHAnsi" w:eastAsiaTheme="minorEastAsia" w:hAnsiTheme="minorHAnsi" w:cstheme="minorBidi"/>
          <w:noProof/>
          <w:sz w:val="22"/>
          <w:szCs w:val="22"/>
          <w:lang w:eastAsia="ja-JP"/>
        </w:rPr>
      </w:pPr>
      <w:hyperlink w:anchor="_Toc75621317" w:history="1">
        <w:r w:rsidRPr="00C81604">
          <w:rPr>
            <w:rStyle w:val="Hiperhivatkozs"/>
            <w:rFonts w:eastAsia="Arial" w:cs="Arial"/>
            <w:noProof/>
          </w:rPr>
          <w:t>Irodalomjegyzék</w:t>
        </w:r>
        <w:r>
          <w:rPr>
            <w:noProof/>
            <w:webHidden/>
          </w:rPr>
          <w:tab/>
        </w:r>
        <w:r>
          <w:rPr>
            <w:noProof/>
            <w:webHidden/>
          </w:rPr>
          <w:fldChar w:fldCharType="begin"/>
        </w:r>
        <w:r>
          <w:rPr>
            <w:noProof/>
            <w:webHidden/>
          </w:rPr>
          <w:instrText xml:space="preserve"> PAGEREF _Toc75621317 \h </w:instrText>
        </w:r>
        <w:r>
          <w:rPr>
            <w:noProof/>
            <w:webHidden/>
          </w:rPr>
        </w:r>
        <w:r>
          <w:rPr>
            <w:noProof/>
            <w:webHidden/>
          </w:rPr>
          <w:fldChar w:fldCharType="separate"/>
        </w:r>
        <w:r>
          <w:rPr>
            <w:noProof/>
            <w:webHidden/>
          </w:rPr>
          <w:t>21</w:t>
        </w:r>
        <w:r>
          <w:rPr>
            <w:noProof/>
            <w:webHidden/>
          </w:rPr>
          <w:fldChar w:fldCharType="end"/>
        </w:r>
      </w:hyperlink>
    </w:p>
    <w:p w:rsidR="00D100C8" w:rsidRDefault="00D100C8">
      <w:pPr>
        <w:pStyle w:val="TJ1"/>
        <w:tabs>
          <w:tab w:val="right" w:leader="dot" w:pos="8777"/>
        </w:tabs>
        <w:rPr>
          <w:rFonts w:asciiTheme="minorHAnsi" w:eastAsiaTheme="minorEastAsia" w:hAnsiTheme="minorHAnsi" w:cstheme="minorBidi"/>
          <w:noProof/>
          <w:sz w:val="22"/>
          <w:szCs w:val="22"/>
          <w:lang w:eastAsia="ja-JP"/>
        </w:rPr>
      </w:pPr>
      <w:hyperlink w:anchor="_Toc75621318" w:history="1">
        <w:r w:rsidRPr="00C81604">
          <w:rPr>
            <w:rStyle w:val="Hiperhivatkozs"/>
            <w:noProof/>
          </w:rPr>
          <w:t>Mellékletek</w:t>
        </w:r>
        <w:r>
          <w:rPr>
            <w:noProof/>
            <w:webHidden/>
          </w:rPr>
          <w:tab/>
        </w:r>
        <w:r>
          <w:rPr>
            <w:noProof/>
            <w:webHidden/>
          </w:rPr>
          <w:fldChar w:fldCharType="begin"/>
        </w:r>
        <w:r>
          <w:rPr>
            <w:noProof/>
            <w:webHidden/>
          </w:rPr>
          <w:instrText xml:space="preserve"> PAGEREF _Toc75621318 \h </w:instrText>
        </w:r>
        <w:r>
          <w:rPr>
            <w:noProof/>
            <w:webHidden/>
          </w:rPr>
        </w:r>
        <w:r>
          <w:rPr>
            <w:noProof/>
            <w:webHidden/>
          </w:rPr>
          <w:fldChar w:fldCharType="separate"/>
        </w:r>
        <w:r>
          <w:rPr>
            <w:noProof/>
            <w:webHidden/>
          </w:rPr>
          <w:t>22</w:t>
        </w:r>
        <w:r>
          <w:rPr>
            <w:noProof/>
            <w:webHidden/>
          </w:rPr>
          <w:fldChar w:fldCharType="end"/>
        </w:r>
      </w:hyperlink>
    </w:p>
    <w:p w:rsidR="00C27361" w:rsidRDefault="00AD6416" w:rsidP="00EE03AC">
      <w:pPr>
        <w:pStyle w:val="Szvegtrzs"/>
        <w:numPr>
          <w:ilvl w:val="0"/>
          <w:numId w:val="3"/>
        </w:numPr>
        <w:jc w:val="center"/>
      </w:pPr>
      <w:r w:rsidRPr="00BE304E">
        <w:fldChar w:fldCharType="end"/>
      </w:r>
      <w:bookmarkStart w:id="8" w:name="_GoBack"/>
      <w:bookmarkEnd w:id="6"/>
      <w:bookmarkEnd w:id="7"/>
      <w:bookmarkEnd w:id="8"/>
    </w:p>
    <w:p w:rsidR="007C5DF4" w:rsidRDefault="00C27361" w:rsidP="00C27361">
      <w:r>
        <w:br w:type="page"/>
      </w:r>
    </w:p>
    <w:p w:rsidR="007C5DF4" w:rsidRDefault="007C5DF4" w:rsidP="000325A2">
      <w:pPr>
        <w:pStyle w:val="Cmsor1"/>
        <w:numPr>
          <w:ilvl w:val="0"/>
          <w:numId w:val="0"/>
        </w:numPr>
        <w:ind w:left="432" w:hanging="432"/>
        <w:jc w:val="center"/>
      </w:pPr>
      <w:bookmarkStart w:id="9" w:name="_Toc75621300"/>
      <w:r w:rsidRPr="00C27361">
        <w:lastRenderedPageBreak/>
        <w:t>Beve</w:t>
      </w:r>
      <w:r w:rsidR="00C27361" w:rsidRPr="00C27361">
        <w:t>zetés</w:t>
      </w:r>
      <w:bookmarkEnd w:id="9"/>
    </w:p>
    <w:p w:rsidR="00F43DE3" w:rsidRDefault="00F43DE3" w:rsidP="00C27361">
      <w:pPr>
        <w:spacing w:after="120" w:line="360" w:lineRule="auto"/>
        <w:jc w:val="both"/>
      </w:pPr>
      <w:r>
        <w:t>A projekt célja egy kisméretű robot építése, amely alapvetően egyezik egy hagyományos, négykerekű közúti jármű felépítésével. Azaz négy kerék két tengelyen, melyből legalább az egyik tengely hajtott, valamint egy tengely kormányzott.</w:t>
      </w:r>
    </w:p>
    <w:p w:rsidR="00F43DE3" w:rsidRDefault="00F43DE3" w:rsidP="00C27361">
      <w:pPr>
        <w:spacing w:after="120" w:line="360" w:lineRule="auto"/>
        <w:jc w:val="both"/>
      </w:pPr>
      <w:r>
        <w:t xml:space="preserve">A könnyebb reprodukálhatóság és egyszerűbb, gyorsabb hibajavítás érdekében a minimálisra kell csökkenteni az egyedi tervezésű alkotóelemek számát. Ezért a robotjármű elsősorban a </w:t>
      </w:r>
      <w:proofErr w:type="spellStart"/>
      <w:r>
        <w:t>Robotis</w:t>
      </w:r>
      <w:proofErr w:type="spellEnd"/>
      <w:r>
        <w:t xml:space="preserve"> cég </w:t>
      </w:r>
      <w:proofErr w:type="spellStart"/>
      <w:r>
        <w:t>TurtleBot</w:t>
      </w:r>
      <w:proofErr w:type="spellEnd"/>
      <w:r>
        <w:t xml:space="preserve"> Burger fejlesztő készletében megtalálható elemekből épül fel. Azok a részegységek amelyek nem építhetők meg ezen készlet elemeiből, elsősorban szabványos, a kiskereskedelemben is kapható alkatrészekből fognak állni. A projekt kivitelezése során csak abban az esetben fogok egyedi tervezésű alkatrészeket használni, amennyiben nem találok megfelelőt a különböző gyártók alkatrészpalettáján.</w:t>
      </w:r>
    </w:p>
    <w:p w:rsidR="00F43DE3" w:rsidRDefault="00F43DE3" w:rsidP="00C27361">
      <w:pPr>
        <w:spacing w:after="120" w:line="360" w:lineRule="auto"/>
        <w:jc w:val="both"/>
      </w:pPr>
      <w:r>
        <w:t>Első körben szerettem volna meg tervezni számítógéppel a jármű modelljét. A CAD tervezés egy projektben sok későbbi kellemetlenségtől (pl. alkatrészek illeszkedési hibája) mentheti meg a szakembereket. Amennyiben a kellő infrastruktúra és egyéb feltételek – úgy mint megfelelő számítógép, megfelelő CAD fejlesztő program, nagy mértékű jártasság annak használatában – rendelkezésre állnak, az előzetes számítógépes tervezéssel időt is lehet megtakarítani. Ez főleg nagyobb méretű projektek esetében jelentős, ahol több fejlesztő dolgozik egy-egy bonyolultabb eszköz, berendezés kifejlesztésén.</w:t>
      </w:r>
    </w:p>
    <w:p w:rsidR="00DC3796" w:rsidRDefault="00F43DE3" w:rsidP="00C27361">
      <w:pPr>
        <w:spacing w:after="120" w:line="360" w:lineRule="auto"/>
        <w:jc w:val="both"/>
      </w:pPr>
      <w:r>
        <w:t>Eddigi műszaki, azon belül is R&amp;D területen szerzett tapasztalataimra hagyatkozva, valamint a rendelkezésemre álló idő ismeretében úgy döntöttem, hogy a CAD tervezés helyett elsőként a specifikációk szerint egy prototípus építésébe kezdek. Korábbi projekt munkáim során kifizetődőbbnek bizonyult ha kisebb méretű, kevésbé összetett eszközök esetében először egy mintadarabot készítettünk. Azon végezhettünk finomításokat, gyorsan és hatékonyan el tudtuk végezni a kivitelezés során felmerülő változtatásokat. Amennyiben ez az első verzió maradéktalanul megfelelt az elvárásoknak, úgy az alapján elkészülhetett egy CAD terv amely szerint már könnyen reprodukálhatóvá vált az adott eszköz. A későbbi kisebb fejlesztések és átalakítások már ezen számítógépes modellen is elvégezhetővé váltak függetlenül a gyártásban már futó verziótól.</w:t>
      </w:r>
      <w:r w:rsidR="00DC3796">
        <w:t xml:space="preserve"> </w:t>
      </w:r>
    </w:p>
    <w:p w:rsidR="000C5994" w:rsidRDefault="00F43DE3" w:rsidP="00C27361">
      <w:pPr>
        <w:spacing w:after="120" w:line="360" w:lineRule="auto"/>
        <w:jc w:val="both"/>
        <w:rPr>
          <w:noProof/>
        </w:rPr>
      </w:pPr>
      <w:r>
        <w:t xml:space="preserve">A rendelkezésemre álló idő alatt a meglévő CAD-es ismereteim, valamint alkalmas eszköz és szoftver rendelkezésre állás alapján úgy gondoltam gyorsabban haladhatnék a fent említett módszer használatával. Így ezen hiányosságok pótlása helyett több időt szánhatok a projekt lényeges részleteinek kidolgozására, úgy mint megállapítani azokat a pontokat amelyek a </w:t>
      </w:r>
      <w:r>
        <w:lastRenderedPageBreak/>
        <w:t>szűk keresztmetszetet jelenthetik a projekt sikerességében, valamint melyek azok a szoftveres és szerkezeti megoldások amelyek a leginkább kielégítik a robottal</w:t>
      </w:r>
      <w:r w:rsidR="00DC3796">
        <w:t xml:space="preserve"> </w:t>
      </w:r>
      <w:r>
        <w:t>szemben</w:t>
      </w:r>
      <w:r w:rsidR="00DC3796">
        <w:t xml:space="preserve"> </w:t>
      </w:r>
      <w:r>
        <w:t>támasztott követelményeket.</w:t>
      </w:r>
    </w:p>
    <w:p w:rsidR="00DC3796" w:rsidRDefault="00DC3796" w:rsidP="000C5994">
      <w:pPr>
        <w:rPr>
          <w:noProof/>
        </w:rPr>
      </w:pPr>
    </w:p>
    <w:p w:rsidR="00F43DE3" w:rsidRDefault="00F43DE3" w:rsidP="00DC3796">
      <w:pPr>
        <w:pStyle w:val="Cmsor1"/>
        <w:rPr>
          <w:noProof/>
        </w:rPr>
      </w:pPr>
      <w:bookmarkStart w:id="10" w:name="_Toc75621301"/>
      <w:r>
        <w:t>A jármű felépítése</w:t>
      </w:r>
      <w:bookmarkEnd w:id="10"/>
    </w:p>
    <w:p w:rsidR="00F43DE3" w:rsidRDefault="00F43DE3" w:rsidP="00C27361">
      <w:pPr>
        <w:spacing w:after="120" w:line="360" w:lineRule="auto"/>
        <w:jc w:val="both"/>
      </w:pPr>
      <w:r>
        <w:t>A járművet a mechanikai fejlesztés szempontjából 7 fő részegységre bontottam fel. Ezek az alábbiak:</w:t>
      </w:r>
    </w:p>
    <w:p w:rsidR="00F43DE3" w:rsidRDefault="00F43DE3" w:rsidP="00C27361">
      <w:pPr>
        <w:pStyle w:val="Listaszerbekezds"/>
        <w:numPr>
          <w:ilvl w:val="0"/>
          <w:numId w:val="5"/>
        </w:numPr>
        <w:spacing w:after="120" w:line="360" w:lineRule="auto"/>
        <w:ind w:left="851" w:hanging="284"/>
        <w:jc w:val="both"/>
      </w:pPr>
      <w:r>
        <w:t>a jármű váza</w:t>
      </w:r>
    </w:p>
    <w:p w:rsidR="00F43DE3" w:rsidRDefault="00F43DE3" w:rsidP="00C27361">
      <w:pPr>
        <w:pStyle w:val="Listaszerbekezds"/>
        <w:numPr>
          <w:ilvl w:val="0"/>
          <w:numId w:val="5"/>
        </w:numPr>
        <w:spacing w:after="120" w:line="360" w:lineRule="auto"/>
        <w:ind w:left="851" w:hanging="284"/>
        <w:jc w:val="both"/>
      </w:pPr>
      <w:r>
        <w:t>elektromos tápellátás</w:t>
      </w:r>
    </w:p>
    <w:p w:rsidR="00F43DE3" w:rsidRDefault="00F43DE3" w:rsidP="00C27361">
      <w:pPr>
        <w:pStyle w:val="Listaszerbekezds"/>
        <w:numPr>
          <w:ilvl w:val="0"/>
          <w:numId w:val="5"/>
        </w:numPr>
        <w:spacing w:after="120" w:line="360" w:lineRule="auto"/>
        <w:ind w:left="851" w:hanging="284"/>
        <w:jc w:val="both"/>
      </w:pPr>
      <w:r>
        <w:t>hátsó tengely</w:t>
      </w:r>
    </w:p>
    <w:p w:rsidR="00F43DE3" w:rsidRDefault="00F43DE3" w:rsidP="00C27361">
      <w:pPr>
        <w:pStyle w:val="Listaszerbekezds"/>
        <w:numPr>
          <w:ilvl w:val="0"/>
          <w:numId w:val="5"/>
        </w:numPr>
        <w:spacing w:after="120" w:line="360" w:lineRule="auto"/>
        <w:ind w:left="851" w:hanging="284"/>
        <w:jc w:val="both"/>
      </w:pPr>
      <w:r>
        <w:t>első tengely</w:t>
      </w:r>
    </w:p>
    <w:p w:rsidR="00F43DE3" w:rsidRDefault="00F43DE3" w:rsidP="00C27361">
      <w:pPr>
        <w:pStyle w:val="Listaszerbekezds"/>
        <w:numPr>
          <w:ilvl w:val="0"/>
          <w:numId w:val="5"/>
        </w:numPr>
        <w:spacing w:after="120" w:line="360" w:lineRule="auto"/>
        <w:ind w:left="851" w:hanging="284"/>
        <w:jc w:val="both"/>
      </w:pPr>
      <w:r>
        <w:t>vezérlő modul</w:t>
      </w:r>
    </w:p>
    <w:p w:rsidR="00F43DE3" w:rsidRDefault="00F43DE3" w:rsidP="00C27361">
      <w:pPr>
        <w:pStyle w:val="Listaszerbekezds"/>
        <w:numPr>
          <w:ilvl w:val="0"/>
          <w:numId w:val="5"/>
        </w:numPr>
        <w:spacing w:after="120" w:line="360" w:lineRule="auto"/>
        <w:ind w:left="851" w:hanging="284"/>
        <w:jc w:val="both"/>
      </w:pPr>
      <w:r>
        <w:t>SBC (</w:t>
      </w:r>
      <w:proofErr w:type="spellStart"/>
      <w:r>
        <w:t>Single</w:t>
      </w:r>
      <w:proofErr w:type="spellEnd"/>
      <w:r>
        <w:t xml:space="preserve"> </w:t>
      </w:r>
      <w:proofErr w:type="spellStart"/>
      <w:r>
        <w:t>Board</w:t>
      </w:r>
      <w:proofErr w:type="spellEnd"/>
      <w:r>
        <w:t xml:space="preserve"> Computer) modul</w:t>
      </w:r>
    </w:p>
    <w:p w:rsidR="00F43DE3" w:rsidRDefault="00F43DE3" w:rsidP="00C27361">
      <w:pPr>
        <w:pStyle w:val="Listaszerbekezds"/>
        <w:numPr>
          <w:ilvl w:val="0"/>
          <w:numId w:val="5"/>
        </w:numPr>
        <w:spacing w:after="120" w:line="360" w:lineRule="auto"/>
        <w:ind w:left="851" w:hanging="284"/>
        <w:jc w:val="both"/>
      </w:pPr>
      <w:r>
        <w:t>LIDAR</w:t>
      </w:r>
    </w:p>
    <w:p w:rsidR="00C27361" w:rsidRDefault="00385CC9" w:rsidP="00C27361">
      <w:pPr>
        <w:spacing w:after="120" w:line="360" w:lineRule="auto"/>
        <w:jc w:val="both"/>
      </w:pPr>
      <w:r>
        <w:rPr>
          <w:noProof/>
        </w:rPr>
        <mc:AlternateContent>
          <mc:Choice Requires="wps">
            <w:drawing>
              <wp:anchor distT="0" distB="0" distL="114300" distR="114300" simplePos="0" relativeHeight="251673600" behindDoc="1" locked="0" layoutInCell="1" allowOverlap="1" wp14:anchorId="6B359C16" wp14:editId="02B1F5F3">
                <wp:simplePos x="0" y="0"/>
                <wp:positionH relativeFrom="column">
                  <wp:posOffset>2774315</wp:posOffset>
                </wp:positionH>
                <wp:positionV relativeFrom="paragraph">
                  <wp:posOffset>2794000</wp:posOffset>
                </wp:positionV>
                <wp:extent cx="2805430" cy="635"/>
                <wp:effectExtent l="0" t="0" r="0" b="0"/>
                <wp:wrapTight wrapText="bothSides">
                  <wp:wrapPolygon edited="0">
                    <wp:start x="0" y="0"/>
                    <wp:lineTo x="0" y="21600"/>
                    <wp:lineTo x="21600" y="21600"/>
                    <wp:lineTo x="21600" y="0"/>
                  </wp:wrapPolygon>
                </wp:wrapTight>
                <wp:docPr id="21" name="Szövegdoboz 21"/>
                <wp:cNvGraphicFramePr/>
                <a:graphic xmlns:a="http://schemas.openxmlformats.org/drawingml/2006/main">
                  <a:graphicData uri="http://schemas.microsoft.com/office/word/2010/wordprocessingShape">
                    <wps:wsp>
                      <wps:cNvSpPr txBox="1"/>
                      <wps:spPr>
                        <a:xfrm>
                          <a:off x="0" y="0"/>
                          <a:ext cx="2805430" cy="635"/>
                        </a:xfrm>
                        <a:prstGeom prst="rect">
                          <a:avLst/>
                        </a:prstGeom>
                        <a:solidFill>
                          <a:prstClr val="white"/>
                        </a:solidFill>
                        <a:ln>
                          <a:noFill/>
                        </a:ln>
                      </wps:spPr>
                      <wps:txbx>
                        <w:txbxContent>
                          <w:p w:rsidR="00167F40" w:rsidRPr="00494A18" w:rsidRDefault="00167F40" w:rsidP="00385CC9">
                            <w:pPr>
                              <w:pStyle w:val="Kpalrs"/>
                              <w:jc w:val="center"/>
                              <w:rPr>
                                <w:noProof/>
                                <w:sz w:val="24"/>
                                <w:szCs w:val="24"/>
                              </w:rPr>
                            </w:pPr>
                            <w:r>
                              <w:rPr>
                                <w:noProof/>
                              </w:rPr>
                              <w:t>2</w:t>
                            </w:r>
                            <w:r>
                              <w:t>. kép - Az első verzió hátsó része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359C16" id="_x0000_t202" coordsize="21600,21600" o:spt="202" path="m,l,21600r21600,l21600,xe">
                <v:stroke joinstyle="miter"/>
                <v:path gradientshapeok="t" o:connecttype="rect"/>
              </v:shapetype>
              <v:shape id="Szövegdoboz 21" o:spid="_x0000_s1026" type="#_x0000_t202" style="position:absolute;left:0;text-align:left;margin-left:218.45pt;margin-top:220pt;width:220.9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" stroked="f">
                <v:textbox style="mso-fit-shape-to-text:t" inset="0,0,0,0">
                  <w:txbxContent>
                    <w:p w:rsidR="00167F40" w:rsidRPr="00494A18" w:rsidRDefault="00167F40" w:rsidP="00385CC9">
                      <w:pPr>
                        <w:pStyle w:val="Kpalrs"/>
                        <w:jc w:val="center"/>
                        <w:rPr>
                          <w:noProof/>
                          <w:sz w:val="24"/>
                          <w:szCs w:val="24"/>
                        </w:rPr>
                      </w:pPr>
                      <w:r>
                        <w:rPr>
                          <w:noProof/>
                        </w:rPr>
                        <w:t>2</w:t>
                      </w:r>
                      <w:r>
                        <w:t>. kép - Az első verzió hátsó része</w:t>
                      </w:r>
                    </w:p>
                  </w:txbxContent>
                </v:textbox>
                <w10:wrap type="tight"/>
              </v:shape>
            </w:pict>
          </mc:Fallback>
        </mc:AlternateContent>
      </w:r>
      <w:r w:rsidR="00C27361">
        <w:rPr>
          <w:noProof/>
        </w:rPr>
        <w:drawing>
          <wp:anchor distT="0" distB="0" distL="114300" distR="114300" simplePos="0" relativeHeight="251665408" behindDoc="1" locked="0" layoutInCell="1" allowOverlap="1" wp14:anchorId="524F39E3" wp14:editId="446C89A3">
            <wp:simplePos x="0" y="0"/>
            <wp:positionH relativeFrom="margin">
              <wp:align>right</wp:align>
            </wp:positionH>
            <wp:positionV relativeFrom="margin">
              <wp:posOffset>4692650</wp:posOffset>
            </wp:positionV>
            <wp:extent cx="2805430" cy="2103120"/>
            <wp:effectExtent l="0" t="0" r="0" b="0"/>
            <wp:wrapTight wrapText="bothSides">
              <wp:wrapPolygon edited="0">
                <wp:start x="0" y="0"/>
                <wp:lineTo x="0" y="21326"/>
                <wp:lineTo x="21414" y="21326"/>
                <wp:lineTo x="21414"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5430" cy="2103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1" locked="0" layoutInCell="1" allowOverlap="1" wp14:anchorId="73AE44BA" wp14:editId="7F8F77BF">
                <wp:simplePos x="0" y="0"/>
                <wp:positionH relativeFrom="column">
                  <wp:posOffset>0</wp:posOffset>
                </wp:positionH>
                <wp:positionV relativeFrom="paragraph">
                  <wp:posOffset>2816860</wp:posOffset>
                </wp:positionV>
                <wp:extent cx="2735580" cy="635"/>
                <wp:effectExtent l="0" t="0" r="0" b="0"/>
                <wp:wrapTight wrapText="bothSides">
                  <wp:wrapPolygon edited="0">
                    <wp:start x="0" y="0"/>
                    <wp:lineTo x="0" y="21600"/>
                    <wp:lineTo x="21600" y="21600"/>
                    <wp:lineTo x="21600" y="0"/>
                  </wp:wrapPolygon>
                </wp:wrapTight>
                <wp:docPr id="20" name="Szövegdoboz 20"/>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rsidR="00167F40" w:rsidRPr="00835D79" w:rsidRDefault="00167F40" w:rsidP="00385CC9">
                            <w:pPr>
                              <w:pStyle w:val="Kpalrs"/>
                              <w:jc w:val="center"/>
                              <w:rPr>
                                <w:noProof/>
                                <w:sz w:val="24"/>
                                <w:szCs w:val="24"/>
                              </w:rPr>
                            </w:pPr>
                            <w:r>
                              <w:rPr>
                                <w:noProof/>
                              </w:rPr>
                              <w:fldChar w:fldCharType="begin"/>
                            </w:r>
                            <w:r>
                              <w:rPr>
                                <w:noProof/>
                              </w:rPr>
                              <w:instrText xml:space="preserve"> SEQ kép_-_ \* ARABIC </w:instrText>
                            </w:r>
                            <w:r>
                              <w:rPr>
                                <w:noProof/>
                              </w:rPr>
                              <w:fldChar w:fldCharType="separate"/>
                            </w:r>
                            <w:r>
                              <w:rPr>
                                <w:noProof/>
                              </w:rPr>
                              <w:t>1</w:t>
                            </w:r>
                            <w:r>
                              <w:rPr>
                                <w:noProof/>
                              </w:rPr>
                              <w:fldChar w:fldCharType="end"/>
                            </w:r>
                            <w:r>
                              <w:t>. kép – Az első verzió a kormányzott tengely nélkül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E44BA" id="Szövegdoboz 20" o:spid="_x0000_s1027" type="#_x0000_t202" style="position:absolute;left:0;text-align:left;margin-left:0;margin-top:221.8pt;width:215.4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" stroked="f">
                <v:textbox style="mso-fit-shape-to-text:t" inset="0,0,0,0">
                  <w:txbxContent>
                    <w:p w:rsidR="00167F40" w:rsidRPr="00835D79" w:rsidRDefault="00167F40" w:rsidP="00385CC9">
                      <w:pPr>
                        <w:pStyle w:val="Kpalrs"/>
                        <w:jc w:val="center"/>
                        <w:rPr>
                          <w:noProof/>
                          <w:sz w:val="24"/>
                          <w:szCs w:val="24"/>
                        </w:rPr>
                      </w:pPr>
                      <w:r>
                        <w:rPr>
                          <w:noProof/>
                        </w:rPr>
                        <w:fldChar w:fldCharType="begin"/>
                      </w:r>
                      <w:r>
                        <w:rPr>
                          <w:noProof/>
                        </w:rPr>
                        <w:instrText xml:space="preserve"> SEQ kép_-_ \* ARABIC </w:instrText>
                      </w:r>
                      <w:r>
                        <w:rPr>
                          <w:noProof/>
                        </w:rPr>
                        <w:fldChar w:fldCharType="separate"/>
                      </w:r>
                      <w:r>
                        <w:rPr>
                          <w:noProof/>
                        </w:rPr>
                        <w:t>1</w:t>
                      </w:r>
                      <w:r>
                        <w:rPr>
                          <w:noProof/>
                        </w:rPr>
                        <w:fldChar w:fldCharType="end"/>
                      </w:r>
                      <w:r>
                        <w:t>. kép – Az első verzió a kormányzott tengely nélkül</w:t>
                      </w:r>
                    </w:p>
                  </w:txbxContent>
                </v:textbox>
                <w10:wrap type="tight"/>
              </v:shape>
            </w:pict>
          </mc:Fallback>
        </mc:AlternateContent>
      </w:r>
      <w:r w:rsidR="00C27361">
        <w:rPr>
          <w:noProof/>
        </w:rPr>
        <w:drawing>
          <wp:anchor distT="0" distB="0" distL="114300" distR="114300" simplePos="0" relativeHeight="251664384" behindDoc="1" locked="0" layoutInCell="1" allowOverlap="1" wp14:anchorId="12E919B2" wp14:editId="138B6F39">
            <wp:simplePos x="0" y="0"/>
            <wp:positionH relativeFrom="margin">
              <wp:align>left</wp:align>
            </wp:positionH>
            <wp:positionV relativeFrom="margin">
              <wp:posOffset>4715510</wp:posOffset>
            </wp:positionV>
            <wp:extent cx="2735580" cy="2103120"/>
            <wp:effectExtent l="0" t="0" r="7620" b="0"/>
            <wp:wrapTight wrapText="bothSides">
              <wp:wrapPolygon edited="0">
                <wp:start x="0" y="0"/>
                <wp:lineTo x="0" y="21326"/>
                <wp:lineTo x="21510" y="21326"/>
                <wp:lineTo x="21510"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5580" cy="2103120"/>
                    </a:xfrm>
                    <a:prstGeom prst="rect">
                      <a:avLst/>
                    </a:prstGeom>
                  </pic:spPr>
                </pic:pic>
              </a:graphicData>
            </a:graphic>
            <wp14:sizeRelH relativeFrom="margin">
              <wp14:pctWidth>0</wp14:pctWidth>
            </wp14:sizeRelH>
            <wp14:sizeRelV relativeFrom="margin">
              <wp14:pctHeight>0</wp14:pctHeight>
            </wp14:sizeRelV>
          </wp:anchor>
        </w:drawing>
      </w:r>
      <w:r w:rsidR="00F43DE3">
        <w:t>Ezek közül pár kevesebb míg a többi előre láthatólag több tervezési időt fog igénybe venni. A különböző részegységek között lehet fizikai és elektromos kapcsolat egyaránt.</w:t>
      </w:r>
    </w:p>
    <w:p w:rsidR="00F43DE3" w:rsidRDefault="00C27361" w:rsidP="00C27361">
      <w:r>
        <w:br w:type="page"/>
      </w:r>
    </w:p>
    <w:p w:rsidR="00F43DE3" w:rsidRDefault="00F43DE3" w:rsidP="00F43DE3">
      <w:pPr>
        <w:pStyle w:val="Cmsor2"/>
      </w:pPr>
      <w:bookmarkStart w:id="11" w:name="_Toc75621302"/>
      <w:r>
        <w:lastRenderedPageBreak/>
        <w:t>A jármű váza</w:t>
      </w:r>
      <w:bookmarkEnd w:id="11"/>
    </w:p>
    <w:p w:rsidR="00F43DE3" w:rsidRDefault="00F43DE3" w:rsidP="00C27361">
      <w:pPr>
        <w:spacing w:after="120" w:line="360" w:lineRule="auto"/>
        <w:jc w:val="both"/>
      </w:pPr>
      <w:r>
        <w:t>A vázszerkezetnek több szempontnak kell megfelelnie. A legfőbb követelmények az alábbiak:</w:t>
      </w:r>
    </w:p>
    <w:p w:rsidR="00F43DE3" w:rsidRDefault="00F43DE3" w:rsidP="00C27361">
      <w:pPr>
        <w:pStyle w:val="Listaszerbekezds"/>
        <w:numPr>
          <w:ilvl w:val="0"/>
          <w:numId w:val="5"/>
        </w:numPr>
        <w:spacing w:after="120" w:line="360" w:lineRule="auto"/>
        <w:ind w:left="851" w:hanging="284"/>
        <w:jc w:val="both"/>
      </w:pPr>
      <w:r>
        <w:t>szilárdságtani szempontból elegendő merevséget kell biztosítania a megfelelő, stabil és pontos működéshez</w:t>
      </w:r>
    </w:p>
    <w:p w:rsidR="00F43DE3" w:rsidRDefault="00F43DE3" w:rsidP="00C27361">
      <w:pPr>
        <w:pStyle w:val="Listaszerbekezds"/>
        <w:numPr>
          <w:ilvl w:val="0"/>
          <w:numId w:val="5"/>
        </w:numPr>
        <w:spacing w:after="120" w:line="360" w:lineRule="auto"/>
        <w:ind w:left="851" w:hanging="284"/>
        <w:jc w:val="both"/>
      </w:pPr>
      <w:r>
        <w:t>minden egyéb fő részegység stabilan és elég erősen kell, hogy rögzíthető legyen a vázhoz</w:t>
      </w:r>
    </w:p>
    <w:p w:rsidR="00F43DE3" w:rsidRDefault="00F43DE3" w:rsidP="00C27361">
      <w:pPr>
        <w:pStyle w:val="Listaszerbekezds"/>
        <w:numPr>
          <w:ilvl w:val="0"/>
          <w:numId w:val="5"/>
        </w:numPr>
        <w:spacing w:after="120" w:line="360" w:lineRule="auto"/>
        <w:ind w:left="851" w:hanging="284"/>
        <w:jc w:val="both"/>
      </w:pPr>
      <w:r>
        <w:t>könnyen szerelhetőnek kell lennie egy esetleges hibaelhárítás és javítás során</w:t>
      </w:r>
    </w:p>
    <w:p w:rsidR="00F43DE3" w:rsidRDefault="00F43DE3" w:rsidP="00C27361">
      <w:pPr>
        <w:spacing w:after="120" w:line="360" w:lineRule="auto"/>
        <w:jc w:val="both"/>
      </w:pPr>
      <w:r>
        <w:t xml:space="preserve">Természetesen itt is figyelembe kell venni azt a szempontot, hogy amennyiben lehet, elsősorban a </w:t>
      </w:r>
      <w:proofErr w:type="spellStart"/>
      <w:r>
        <w:t>TurtleBot</w:t>
      </w:r>
      <w:proofErr w:type="spellEnd"/>
      <w:r>
        <w:t xml:space="preserve"> elemeit kell felhasználni vagy kereskedelmi forgalomban kapható alkatrészeket. A fejlesztő készlet elemei, azon belül is a műanyag lemezek amelyek a </w:t>
      </w:r>
      <w:proofErr w:type="spellStart"/>
      <w:r>
        <w:t>TutleBot</w:t>
      </w:r>
      <w:proofErr w:type="spellEnd"/>
      <w:r>
        <w:t xml:space="preserve"> „emeleteit” alkotják, valamint a hatszögletű fém távtartók amelyek az emeleteket választják el egymástól, elég jól variálhatónak bizonyultak. A szilárdságuk is megfelelőnek látszanak. Az első prototípus építésekor sikerült elérni, hogy a váz csak a készlet elemeiből álljon (műanyag lapok, hatszögletű távtartók 35 és 45mm hosszúak, M3x8-as </w:t>
      </w:r>
      <w:proofErr w:type="spellStart"/>
      <w:r>
        <w:t>kereszthornyú</w:t>
      </w:r>
      <w:proofErr w:type="spellEnd"/>
      <w:r>
        <w:t xml:space="preserve"> csavarok valamint M3-as csavaranyák. A váz három szintes. Az alsó és középső szintet a 35mm-es, míg a középső és felső szintet a 45mm-es távtartók kötik össze. A lapok egymáshoz a készletben található M3x8-as csavarokkal és csavaranyákkal vannak egymáshoz rögzítve.</w:t>
      </w:r>
    </w:p>
    <w:p w:rsidR="00F43DE3" w:rsidRDefault="00F43DE3" w:rsidP="00F43DE3">
      <w:pPr>
        <w:pStyle w:val="Cmsor2"/>
      </w:pPr>
      <w:bookmarkStart w:id="12" w:name="_Toc75621303"/>
      <w:r>
        <w:t>Elektromos tápellátás</w:t>
      </w:r>
      <w:bookmarkEnd w:id="12"/>
    </w:p>
    <w:p w:rsidR="00F43DE3" w:rsidRDefault="00F371D3" w:rsidP="00C27361">
      <w:pPr>
        <w:spacing w:after="120" w:line="360" w:lineRule="auto"/>
        <w:jc w:val="both"/>
      </w:pPr>
      <w:r>
        <w:rPr>
          <w:noProof/>
        </w:rPr>
        <mc:AlternateContent>
          <mc:Choice Requires="wps">
            <w:drawing>
              <wp:anchor distT="0" distB="0" distL="114300" distR="114300" simplePos="0" relativeHeight="251675648" behindDoc="1" locked="0" layoutInCell="1" allowOverlap="1" wp14:anchorId="61F214C5" wp14:editId="1F13B7A3">
                <wp:simplePos x="0" y="0"/>
                <wp:positionH relativeFrom="column">
                  <wp:posOffset>3065145</wp:posOffset>
                </wp:positionH>
                <wp:positionV relativeFrom="paragraph">
                  <wp:posOffset>1826260</wp:posOffset>
                </wp:positionV>
                <wp:extent cx="2506980" cy="635"/>
                <wp:effectExtent l="0" t="0" r="0" b="0"/>
                <wp:wrapTight wrapText="bothSides">
                  <wp:wrapPolygon edited="0">
                    <wp:start x="0" y="0"/>
                    <wp:lineTo x="0" y="21600"/>
                    <wp:lineTo x="21600" y="21600"/>
                    <wp:lineTo x="21600" y="0"/>
                  </wp:wrapPolygon>
                </wp:wrapTight>
                <wp:docPr id="22" name="Szövegdoboz 22"/>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rsidR="00167F40" w:rsidRPr="00D840C3" w:rsidRDefault="00167F40" w:rsidP="00F371D3">
                            <w:pPr>
                              <w:pStyle w:val="Kpalrs"/>
                              <w:jc w:val="center"/>
                              <w:rPr>
                                <w:noProof/>
                                <w:sz w:val="24"/>
                                <w:szCs w:val="24"/>
                              </w:rPr>
                            </w:pPr>
                            <w:r>
                              <w:rPr>
                                <w:noProof/>
                              </w:rPr>
                              <w:t>3</w:t>
                            </w:r>
                            <w:r>
                              <w:t xml:space="preserve">. kép – Az alsó szint az akkumulátorokkal és a </w:t>
                            </w:r>
                            <w:proofErr w:type="spellStart"/>
                            <w:r>
                              <w:t>hajtorr</w:t>
                            </w:r>
                            <w:proofErr w:type="spellEnd"/>
                            <w:r>
                              <w:t xml:space="preserve"> kerekekkel, valamint a kormányzó motorral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214C5" id="Szövegdoboz 22" o:spid="_x0000_s1028" type="#_x0000_t202" style="position:absolute;left:0;text-align:left;margin-left:241.35pt;margin-top:143.8pt;width:197.4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" stroked="f">
                <v:textbox style="mso-fit-shape-to-text:t" inset="0,0,0,0">
                  <w:txbxContent>
                    <w:p w:rsidR="00167F40" w:rsidRPr="00D840C3" w:rsidRDefault="00167F40" w:rsidP="00F371D3">
                      <w:pPr>
                        <w:pStyle w:val="Kpalrs"/>
                        <w:jc w:val="center"/>
                        <w:rPr>
                          <w:noProof/>
                          <w:sz w:val="24"/>
                          <w:szCs w:val="24"/>
                        </w:rPr>
                      </w:pPr>
                      <w:r>
                        <w:rPr>
                          <w:noProof/>
                        </w:rPr>
                        <w:t>3</w:t>
                      </w:r>
                      <w:r>
                        <w:t xml:space="preserve">. kép – Az alsó szint az akkumulátorokkal és a </w:t>
                      </w:r>
                      <w:proofErr w:type="spellStart"/>
                      <w:r>
                        <w:t>hajtorr</w:t>
                      </w:r>
                      <w:proofErr w:type="spellEnd"/>
                      <w:r>
                        <w:t xml:space="preserve"> kerekekkel, valamint a kormányzó motorral</w:t>
                      </w:r>
                    </w:p>
                  </w:txbxContent>
                </v:textbox>
                <w10:wrap type="tight"/>
              </v:shape>
            </w:pict>
          </mc:Fallback>
        </mc:AlternateContent>
      </w:r>
      <w:r w:rsidR="00C27361">
        <w:rPr>
          <w:noProof/>
        </w:rPr>
        <w:drawing>
          <wp:anchor distT="0" distB="0" distL="114300" distR="114300" simplePos="0" relativeHeight="251659264" behindDoc="1" locked="0" layoutInCell="1" allowOverlap="1" wp14:anchorId="6736A1F7" wp14:editId="35F06CC7">
            <wp:simplePos x="0" y="0"/>
            <wp:positionH relativeFrom="margin">
              <wp:align>right</wp:align>
            </wp:positionH>
            <wp:positionV relativeFrom="margin">
              <wp:posOffset>5560695</wp:posOffset>
            </wp:positionV>
            <wp:extent cx="2506980" cy="1762760"/>
            <wp:effectExtent l="0" t="0" r="7620" b="8890"/>
            <wp:wrapTight wrapText="bothSides">
              <wp:wrapPolygon edited="0">
                <wp:start x="0" y="0"/>
                <wp:lineTo x="0" y="21476"/>
                <wp:lineTo x="21502" y="21476"/>
                <wp:lineTo x="21502" y="0"/>
                <wp:lineTo x="0" y="0"/>
              </wp:wrapPolygon>
            </wp:wrapTight>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6980" cy="1762760"/>
                    </a:xfrm>
                    <a:prstGeom prst="rect">
                      <a:avLst/>
                    </a:prstGeom>
                  </pic:spPr>
                </pic:pic>
              </a:graphicData>
            </a:graphic>
            <wp14:sizeRelH relativeFrom="margin">
              <wp14:pctWidth>0</wp14:pctWidth>
            </wp14:sizeRelH>
            <wp14:sizeRelV relativeFrom="margin">
              <wp14:pctHeight>0</wp14:pctHeight>
            </wp14:sizeRelV>
          </wp:anchor>
        </w:drawing>
      </w:r>
      <w:r w:rsidR="00F43DE3">
        <w:t xml:space="preserve">A </w:t>
      </w:r>
      <w:proofErr w:type="spellStart"/>
      <w:r w:rsidR="00F43DE3">
        <w:t>TurtleBot</w:t>
      </w:r>
      <w:proofErr w:type="spellEnd"/>
      <w:r w:rsidR="00F43DE3">
        <w:t xml:space="preserve"> csomagban egy </w:t>
      </w:r>
      <w:r w:rsidR="00F43DE3" w:rsidRPr="002A38EC">
        <w:t>11,1V-os</w:t>
      </w:r>
      <w:r w:rsidR="00F43DE3">
        <w:t xml:space="preserve"> akkumulátor található. Mivel a fejlesztéshez számomra két készlet is rendelkezésemre állt, a prototípusba mindkét akkumulátort beépítettem. Ez egy kisebb súlygyarapodást eredményezett azonban így a jármű rendelkezik egy tartalék akkumulátorral is. A redundáns tápellátás abban az esetben nyújthat előnyt, ha egy hosszabb teszt közben lemerül az egyik akkumulátor. Ebben az esetben nem kell a tesztet félbe szakítani míg az akkumulátor feltöltésre kerül, valamint nem kell szétszerelni egy akkumulátor cseréhez, csak a tápellátást biztosító vezetéket kell a másik, tartalék akkumulátorra csatlakoztatni. A két akkumulátor a jármű alsó szintjén foglal </w:t>
      </w:r>
      <w:r w:rsidR="00F43DE3">
        <w:lastRenderedPageBreak/>
        <w:t>helyet egymás mellett középen, amelynek köszönhetően a súlypont is így elég alacsonyra került. Ez jótékony hatással van a jármű borulékonyságra.</w:t>
      </w:r>
      <w:r w:rsidR="00F43DE3" w:rsidRPr="000236FA">
        <w:rPr>
          <w:noProof/>
        </w:rPr>
        <w:t xml:space="preserve"> </w:t>
      </w:r>
    </w:p>
    <w:p w:rsidR="00F43DE3" w:rsidRDefault="00F43DE3" w:rsidP="00C27361">
      <w:pPr>
        <w:spacing w:after="120" w:line="360" w:lineRule="auto"/>
        <w:jc w:val="both"/>
      </w:pPr>
      <w:r>
        <w:t xml:space="preserve">A </w:t>
      </w:r>
      <w:proofErr w:type="spellStart"/>
      <w:r>
        <w:t>TurtleBot</w:t>
      </w:r>
      <w:proofErr w:type="spellEnd"/>
      <w:r>
        <w:t xml:space="preserve"> alapvetően egy </w:t>
      </w:r>
      <w:proofErr w:type="spellStart"/>
      <w:r>
        <w:t>RaspberryPi</w:t>
      </w:r>
      <w:proofErr w:type="spellEnd"/>
      <w:r>
        <w:t xml:space="preserve"> 3B+ modult tartalmaz amely az </w:t>
      </w:r>
      <w:r w:rsidRPr="00D4282C">
        <w:t>OpenCR1.0</w:t>
      </w:r>
      <w:r>
        <w:t xml:space="preserve"> modulon keresztül az USB csatlakozón kap tápellátást. A </w:t>
      </w:r>
      <w:proofErr w:type="spellStart"/>
      <w:r>
        <w:t>Raspberry</w:t>
      </w:r>
      <w:proofErr w:type="spellEnd"/>
      <w:r>
        <w:t xml:space="preserve"> ezen változata 2A-es betáplálást igényel. Ez az USB2.0 maximális áramerősségével egyezik meg. Azonban én a </w:t>
      </w:r>
      <w:proofErr w:type="spellStart"/>
      <w:r>
        <w:t>Raspberry</w:t>
      </w:r>
      <w:proofErr w:type="spellEnd"/>
      <w:r>
        <w:t xml:space="preserve">-t lecseréltem egy </w:t>
      </w:r>
      <w:proofErr w:type="spellStart"/>
      <w:r>
        <w:t>Nvidia</w:t>
      </w:r>
      <w:proofErr w:type="spellEnd"/>
      <w:r>
        <w:t xml:space="preserve"> </w:t>
      </w:r>
      <w:proofErr w:type="spellStart"/>
      <w:r>
        <w:t>Jetson</w:t>
      </w:r>
      <w:proofErr w:type="spellEnd"/>
      <w:r>
        <w:t xml:space="preserve"> NANO-</w:t>
      </w:r>
      <w:proofErr w:type="spellStart"/>
      <w:r>
        <w:t>ra</w:t>
      </w:r>
      <w:proofErr w:type="spellEnd"/>
      <w:r>
        <w:t xml:space="preserve"> amely a specifikáció szerint </w:t>
      </w:r>
      <w:r w:rsidRPr="002A38EC">
        <w:t>3A</w:t>
      </w:r>
      <w:r>
        <w:t>-es betáplálást igényel 5V feszültség mellett. Ez a későbbiekben gondot okozhat. A 3A még megfelel az USB3-as port által szolgáltatható maximális áramerősségnek, azonban az ezen áramerősség feletti igény felmerülése estén, előre láthatólag egy plusz akkumulátor beépítése válhat szűkségessé vagy a pót akkumulátor felhasználása erre a célra. Esetleg annak cseréje egy megfelelő feszültség szintű és megfelelő áramerősségű típusra. Azonban, ha a vezérlő panel 5V-os 4A-es kimenete elegendőnek bizonyul, úgy az akkumulátor felhasználása erre a célra nem szűkséges.</w:t>
      </w:r>
    </w:p>
    <w:p w:rsidR="00F43DE3" w:rsidRDefault="00F43DE3" w:rsidP="00F43DE3">
      <w:pPr>
        <w:pStyle w:val="Cmsor2"/>
      </w:pPr>
      <w:bookmarkStart w:id="13" w:name="_Toc75621304"/>
      <w:r>
        <w:t>Hátsó tengely</w:t>
      </w:r>
      <w:bookmarkEnd w:id="13"/>
    </w:p>
    <w:p w:rsidR="00F43DE3" w:rsidRDefault="00F371D3" w:rsidP="00C27361">
      <w:pPr>
        <w:spacing w:after="120" w:line="360" w:lineRule="auto"/>
        <w:jc w:val="both"/>
      </w:pPr>
      <w:r>
        <w:rPr>
          <w:noProof/>
        </w:rPr>
        <mc:AlternateContent>
          <mc:Choice Requires="wps">
            <w:drawing>
              <wp:anchor distT="0" distB="0" distL="114300" distR="114300" simplePos="0" relativeHeight="251677696" behindDoc="1" locked="0" layoutInCell="1" allowOverlap="1" wp14:anchorId="1E213576" wp14:editId="7B0CB925">
                <wp:simplePos x="0" y="0"/>
                <wp:positionH relativeFrom="column">
                  <wp:posOffset>3061335</wp:posOffset>
                </wp:positionH>
                <wp:positionV relativeFrom="paragraph">
                  <wp:posOffset>1764665</wp:posOffset>
                </wp:positionV>
                <wp:extent cx="2518410" cy="635"/>
                <wp:effectExtent l="0" t="0" r="0" b="0"/>
                <wp:wrapTight wrapText="bothSides">
                  <wp:wrapPolygon edited="0">
                    <wp:start x="0" y="0"/>
                    <wp:lineTo x="0" y="21600"/>
                    <wp:lineTo x="21600" y="21600"/>
                    <wp:lineTo x="21600" y="0"/>
                  </wp:wrapPolygon>
                </wp:wrapTight>
                <wp:docPr id="23" name="Szövegdoboz 23"/>
                <wp:cNvGraphicFramePr/>
                <a:graphic xmlns:a="http://schemas.openxmlformats.org/drawingml/2006/main">
                  <a:graphicData uri="http://schemas.microsoft.com/office/word/2010/wordprocessingShape">
                    <wps:wsp>
                      <wps:cNvSpPr txBox="1"/>
                      <wps:spPr>
                        <a:xfrm>
                          <a:off x="0" y="0"/>
                          <a:ext cx="2518410" cy="635"/>
                        </a:xfrm>
                        <a:prstGeom prst="rect">
                          <a:avLst/>
                        </a:prstGeom>
                        <a:solidFill>
                          <a:prstClr val="white"/>
                        </a:solidFill>
                        <a:ln>
                          <a:noFill/>
                        </a:ln>
                      </wps:spPr>
                      <wps:txbx>
                        <w:txbxContent>
                          <w:p w:rsidR="00167F40" w:rsidRPr="00D44736" w:rsidRDefault="00167F40" w:rsidP="00F371D3">
                            <w:pPr>
                              <w:pStyle w:val="Kpalrs"/>
                              <w:jc w:val="center"/>
                              <w:rPr>
                                <w:noProof/>
                                <w:sz w:val="24"/>
                                <w:szCs w:val="24"/>
                              </w:rPr>
                            </w:pPr>
                            <w:r>
                              <w:rPr>
                                <w:noProof/>
                              </w:rPr>
                              <w:t>4</w:t>
                            </w:r>
                            <w:r>
                              <w:t>. kép - A hajtott kerék és a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13576" id="Szövegdoboz 23" o:spid="_x0000_s1029" type="#_x0000_t202" style="position:absolute;left:0;text-align:left;margin-left:241.05pt;margin-top:138.95pt;width:198.3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" stroked="f">
                <v:textbox style="mso-fit-shape-to-text:t" inset="0,0,0,0">
                  <w:txbxContent>
                    <w:p w:rsidR="00167F40" w:rsidRPr="00D44736" w:rsidRDefault="00167F40" w:rsidP="00F371D3">
                      <w:pPr>
                        <w:pStyle w:val="Kpalrs"/>
                        <w:jc w:val="center"/>
                        <w:rPr>
                          <w:noProof/>
                          <w:sz w:val="24"/>
                          <w:szCs w:val="24"/>
                        </w:rPr>
                      </w:pPr>
                      <w:r>
                        <w:rPr>
                          <w:noProof/>
                        </w:rPr>
                        <w:t>4</w:t>
                      </w:r>
                      <w:r>
                        <w:t>. kép - A hajtott kerék és a motor</w:t>
                      </w:r>
                    </w:p>
                  </w:txbxContent>
                </v:textbox>
                <w10:wrap type="tight"/>
              </v:shape>
            </w:pict>
          </mc:Fallback>
        </mc:AlternateContent>
      </w:r>
      <w:r>
        <w:rPr>
          <w:noProof/>
        </w:rPr>
        <w:drawing>
          <wp:anchor distT="0" distB="0" distL="114300" distR="114300" simplePos="0" relativeHeight="251660288" behindDoc="1" locked="0" layoutInCell="1" allowOverlap="1" wp14:anchorId="6389E548" wp14:editId="3C2DF6F0">
            <wp:simplePos x="0" y="0"/>
            <wp:positionH relativeFrom="margin">
              <wp:align>right</wp:align>
            </wp:positionH>
            <wp:positionV relativeFrom="margin">
              <wp:posOffset>3892550</wp:posOffset>
            </wp:positionV>
            <wp:extent cx="2518410" cy="1703705"/>
            <wp:effectExtent l="0" t="0" r="0" b="0"/>
            <wp:wrapTight wrapText="bothSides">
              <wp:wrapPolygon edited="0">
                <wp:start x="0" y="0"/>
                <wp:lineTo x="0" y="21254"/>
                <wp:lineTo x="21404" y="21254"/>
                <wp:lineTo x="21404" y="0"/>
                <wp:lineTo x="0" y="0"/>
              </wp:wrapPolygon>
            </wp:wrapTight>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8410" cy="1703705"/>
                    </a:xfrm>
                    <a:prstGeom prst="rect">
                      <a:avLst/>
                    </a:prstGeom>
                  </pic:spPr>
                </pic:pic>
              </a:graphicData>
            </a:graphic>
            <wp14:sizeRelH relativeFrom="margin">
              <wp14:pctWidth>0</wp14:pctWidth>
            </wp14:sizeRelH>
            <wp14:sizeRelV relativeFrom="margin">
              <wp14:pctHeight>0</wp14:pctHeight>
            </wp14:sizeRelV>
          </wp:anchor>
        </w:drawing>
      </w:r>
      <w:r w:rsidR="00F43DE3">
        <w:t xml:space="preserve">Az elektromos tápellátás mellett talán a hátsó tengely modul a legegyszerűbb felépítésű a robot fő részegységei közül. A hátsó a jármű hajtott tengelye. Mechanikai szempontból egyszerű felépítésű, mivel nincs fizikai összeköttetés a két kerék között. Az egység négy elemből áll: két </w:t>
      </w:r>
      <w:proofErr w:type="spellStart"/>
      <w:r w:rsidR="00F43DE3">
        <w:t>Dynamixel</w:t>
      </w:r>
      <w:proofErr w:type="spellEnd"/>
      <w:r w:rsidR="00F43DE3">
        <w:t xml:space="preserve"> meghajtó motor valamint két kerék és az azokat a motor tengelyére rögzítő kerekekként négy-négy csavar. Ez az úgynevezett agymotoros megoldás megtalálható a modernebb elektromos közúti autókban is (pl. Ford Fiesta </w:t>
      </w:r>
      <w:proofErr w:type="spellStart"/>
      <w:r w:rsidR="00F43DE3">
        <w:t>eWheelDrive</w:t>
      </w:r>
      <w:proofErr w:type="spellEnd"/>
      <w:r w:rsidR="00F43DE3">
        <w:t xml:space="preserve">). A motorok, a kerekek és a csavarok egyaránt a </w:t>
      </w:r>
      <w:proofErr w:type="spellStart"/>
      <w:r w:rsidR="00F43DE3">
        <w:t>TurtleBot</w:t>
      </w:r>
      <w:proofErr w:type="spellEnd"/>
      <w:r w:rsidR="00F43DE3">
        <w:t xml:space="preserve"> fejlesztő készlet elemei. A motorok az első változaton a műanyag lapok ugyan azon rögzítő pontjain kerültek elhelyezésre, amelyeken a </w:t>
      </w:r>
      <w:proofErr w:type="spellStart"/>
      <w:r w:rsidR="00F43DE3">
        <w:t>TurtleBot</w:t>
      </w:r>
      <w:proofErr w:type="spellEnd"/>
      <w:r w:rsidR="00F43DE3">
        <w:t xml:space="preserve"> Burger verzióján is.</w:t>
      </w:r>
      <w:r w:rsidR="00F43DE3" w:rsidRPr="00B419B1">
        <w:rPr>
          <w:noProof/>
        </w:rPr>
        <w:t xml:space="preserve"> </w:t>
      </w:r>
    </w:p>
    <w:p w:rsidR="00F43DE3" w:rsidRDefault="00F43DE3" w:rsidP="00C27361">
      <w:pPr>
        <w:spacing w:after="120" w:line="360" w:lineRule="auto"/>
        <w:jc w:val="both"/>
      </w:pPr>
      <w:r>
        <w:t>Előnye, hogy nem kell bonyolult, kis méretű differenciál művet tervezni és beépíteni. Kevés alkatrészből áll, így kisebb a meghibásodás esélye is. Valamint nem tartalmaz egyedi elemet.</w:t>
      </w:r>
    </w:p>
    <w:p w:rsidR="00F43DE3" w:rsidRDefault="00F43DE3" w:rsidP="00C27361">
      <w:pPr>
        <w:spacing w:after="120" w:line="360" w:lineRule="auto"/>
        <w:jc w:val="both"/>
      </w:pPr>
      <w:r>
        <w:t>Hátránya, hogy a két külön motor paramétereiben megjelenő kisebb eltérések egy hosszabb menet esetén már számottevő fordulat különbséget eredményezhetnek. Ennek köszönhetően a két motor mozgását szoftveresen kell össze hangolni.</w:t>
      </w:r>
    </w:p>
    <w:p w:rsidR="00F43DE3" w:rsidRDefault="00F43DE3" w:rsidP="00C27361">
      <w:pPr>
        <w:spacing w:after="120" w:line="360" w:lineRule="auto"/>
        <w:jc w:val="both"/>
      </w:pPr>
      <w:r>
        <w:lastRenderedPageBreak/>
        <w:t xml:space="preserve">Mivel a </w:t>
      </w:r>
      <w:proofErr w:type="spellStart"/>
      <w:r>
        <w:t>Dynamixel</w:t>
      </w:r>
      <w:proofErr w:type="spellEnd"/>
      <w:r>
        <w:t xml:space="preserve"> XL430-as motor áttétele 258,5:1, méretéhez képest elég nagy (1,4Nm-es) indulási nyomatékot képes leadni. Azonban ez nagyon kis (57r/min </w:t>
      </w:r>
      <w:proofErr w:type="spellStart"/>
      <w:r>
        <w:t>terheletlenül</w:t>
      </w:r>
      <w:proofErr w:type="spellEnd"/>
      <w:r>
        <w:t xml:space="preserve">) fordulatszámot is eredményez ami a </w:t>
      </w:r>
      <w:proofErr w:type="spellStart"/>
      <w:r>
        <w:t>TurtleBot</w:t>
      </w:r>
      <w:proofErr w:type="spellEnd"/>
      <w:r>
        <w:t xml:space="preserve"> 66mm-es átmérőjű kerekeivel alig több mint 0,5Km/h-s sebességet fog eredményezni. Amennyiben ez kevésnek bizonyul, úgy szűkséges lehet a motorok cseréje vagy egy mechanikus áttétel tervezése és beépítése.</w:t>
      </w:r>
    </w:p>
    <w:p w:rsidR="00F43DE3" w:rsidRDefault="00F43DE3" w:rsidP="00C27361">
      <w:pPr>
        <w:pStyle w:val="Cmsor2"/>
        <w:spacing w:line="360" w:lineRule="auto"/>
      </w:pPr>
      <w:bookmarkStart w:id="14" w:name="_Toc75621305"/>
      <w:r>
        <w:t>Első tengely</w:t>
      </w:r>
      <w:bookmarkEnd w:id="14"/>
    </w:p>
    <w:p w:rsidR="00F43DE3" w:rsidRDefault="009E75A1" w:rsidP="00C27361">
      <w:pPr>
        <w:spacing w:after="120" w:line="360" w:lineRule="auto"/>
        <w:jc w:val="both"/>
      </w:pPr>
      <w:r>
        <w:rPr>
          <w:noProof/>
        </w:rPr>
        <mc:AlternateContent>
          <mc:Choice Requires="wps">
            <w:drawing>
              <wp:anchor distT="0" distB="0" distL="114300" distR="114300" simplePos="0" relativeHeight="251679744" behindDoc="1" locked="0" layoutInCell="1" allowOverlap="1" wp14:anchorId="06220B4B" wp14:editId="6317F903">
                <wp:simplePos x="0" y="0"/>
                <wp:positionH relativeFrom="column">
                  <wp:posOffset>3084195</wp:posOffset>
                </wp:positionH>
                <wp:positionV relativeFrom="paragraph">
                  <wp:posOffset>1932305</wp:posOffset>
                </wp:positionV>
                <wp:extent cx="2489200" cy="635"/>
                <wp:effectExtent l="0" t="0" r="0" b="0"/>
                <wp:wrapTight wrapText="bothSides">
                  <wp:wrapPolygon edited="0">
                    <wp:start x="0" y="0"/>
                    <wp:lineTo x="0" y="21600"/>
                    <wp:lineTo x="21600" y="21600"/>
                    <wp:lineTo x="21600" y="0"/>
                  </wp:wrapPolygon>
                </wp:wrapTight>
                <wp:docPr id="1" name="Szövegdoboz 1"/>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rsidR="00167F40" w:rsidRPr="00F4166D" w:rsidRDefault="00167F40" w:rsidP="009E75A1">
                            <w:pPr>
                              <w:pStyle w:val="Kpalrs"/>
                              <w:jc w:val="center"/>
                              <w:rPr>
                                <w:noProof/>
                                <w:sz w:val="24"/>
                                <w:szCs w:val="24"/>
                              </w:rPr>
                            </w:pPr>
                            <w:r>
                              <w:rPr>
                                <w:noProof/>
                              </w:rPr>
                              <w:t>5</w:t>
                            </w:r>
                            <w:r>
                              <w:t>. kép - Példa egy kormány mechanikai megoldásra - Himoto.cz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20B4B" id="Szövegdoboz 1" o:spid="_x0000_s1030" type="#_x0000_t202" style="position:absolute;left:0;text-align:left;margin-left:242.85pt;margin-top:152.15pt;width:196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" stroked="f">
                <v:textbox style="mso-fit-shape-to-text:t" inset="0,0,0,0">
                  <w:txbxContent>
                    <w:p w:rsidR="00167F40" w:rsidRPr="00F4166D" w:rsidRDefault="00167F40" w:rsidP="009E75A1">
                      <w:pPr>
                        <w:pStyle w:val="Kpalrs"/>
                        <w:jc w:val="center"/>
                        <w:rPr>
                          <w:noProof/>
                          <w:sz w:val="24"/>
                          <w:szCs w:val="24"/>
                        </w:rPr>
                      </w:pPr>
                      <w:r>
                        <w:rPr>
                          <w:noProof/>
                        </w:rPr>
                        <w:t>5</w:t>
                      </w:r>
                      <w:r>
                        <w:t>. kép - Példa egy kormány mechanikai megoldásra - Himoto.cz</w:t>
                      </w:r>
                    </w:p>
                  </w:txbxContent>
                </v:textbox>
                <w10:wrap type="tight"/>
              </v:shape>
            </w:pict>
          </mc:Fallback>
        </mc:AlternateContent>
      </w:r>
      <w:r>
        <w:rPr>
          <w:noProof/>
        </w:rPr>
        <w:drawing>
          <wp:anchor distT="0" distB="0" distL="114300" distR="114300" simplePos="0" relativeHeight="251666432" behindDoc="1" locked="0" layoutInCell="1" allowOverlap="1" wp14:anchorId="4A6731B9" wp14:editId="73EB6C8E">
            <wp:simplePos x="0" y="0"/>
            <wp:positionH relativeFrom="margin">
              <wp:align>right</wp:align>
            </wp:positionH>
            <wp:positionV relativeFrom="margin">
              <wp:posOffset>1819910</wp:posOffset>
            </wp:positionV>
            <wp:extent cx="2489200" cy="1866900"/>
            <wp:effectExtent l="0" t="0" r="6350" b="0"/>
            <wp:wrapTight wrapText="bothSides">
              <wp:wrapPolygon edited="0">
                <wp:start x="0" y="0"/>
                <wp:lineTo x="0" y="21380"/>
                <wp:lineTo x="21490" y="21380"/>
                <wp:lineTo x="21490"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gineering_stackexchange_co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9200" cy="1866900"/>
                    </a:xfrm>
                    <a:prstGeom prst="rect">
                      <a:avLst/>
                    </a:prstGeom>
                  </pic:spPr>
                </pic:pic>
              </a:graphicData>
            </a:graphic>
            <wp14:sizeRelH relativeFrom="margin">
              <wp14:pctWidth>0</wp14:pctWidth>
            </wp14:sizeRelH>
            <wp14:sizeRelV relativeFrom="margin">
              <wp14:pctHeight>0</wp14:pctHeight>
            </wp14:sizeRelV>
          </wp:anchor>
        </w:drawing>
      </w:r>
      <w:r w:rsidR="00F43DE3">
        <w:t xml:space="preserve">Az első tengely a jármű kormányozható tengelye. Itt a két kerék szabadonfutó, így itt nincsenek hajtó motorok. Ez a fő részegység mechanikailag a jármű legösszetettebb része. A két kerék és a kormányzást megvalósító motor felhasználható a </w:t>
      </w:r>
      <w:proofErr w:type="spellStart"/>
      <w:r w:rsidR="00F43DE3">
        <w:t>TurtleBot</w:t>
      </w:r>
      <w:proofErr w:type="spellEnd"/>
      <w:r w:rsidR="00F43DE3">
        <w:t xml:space="preserve"> készletből (</w:t>
      </w:r>
      <w:proofErr w:type="spellStart"/>
      <w:r w:rsidR="00F43DE3">
        <w:t>Dynamixel</w:t>
      </w:r>
      <w:proofErr w:type="spellEnd"/>
      <w:r w:rsidR="00F43DE3">
        <w:t>). Azonban a továbbiakban előre láthatólag itt elkerülhetetlenné válik az egyedi alkatrészek tervezése és beépítése. Ugyan a magasabb kategóriás távirányítású modell autók többnyire szabványos elemeket tartalmaznak – köztük a kormány szervek elemeit is – amelyek egy része alkalmas lehet a projekt során, azonban úgy gondolom, hogy a teljes kormányzási mechanikát nem lesz kivitelezhető ezen alkatrészekkel. Mindkét kerékhez kell egy-egy forgás tengely, valamint egy-egy trapéz amelyre a kerekek kerülnek rögzítésre, valamint azok közé a kormány összekötő rúd amelyet a motor mozgat.</w:t>
      </w:r>
    </w:p>
    <w:p w:rsidR="00F43DE3" w:rsidRDefault="00F43DE3" w:rsidP="00C27361">
      <w:pPr>
        <w:spacing w:after="120" w:line="360" w:lineRule="auto"/>
        <w:jc w:val="both"/>
      </w:pPr>
      <w:r>
        <w:t>Ennél a részegységénél két olyan pontot találtam amely különös odafigyelést igényel a tervezés során, mivel azok nagy mértékben befolyásolhatják a jármű haladási irányának pontosságát:</w:t>
      </w:r>
    </w:p>
    <w:p w:rsidR="00F43DE3" w:rsidRDefault="00F43DE3" w:rsidP="00C27361">
      <w:pPr>
        <w:pStyle w:val="Listaszerbekezds"/>
        <w:numPr>
          <w:ilvl w:val="0"/>
          <w:numId w:val="5"/>
        </w:numPr>
        <w:spacing w:after="120" w:line="360" w:lineRule="auto"/>
        <w:ind w:left="851" w:hanging="284"/>
        <w:jc w:val="both"/>
      </w:pPr>
      <w:r>
        <w:t>a motor és a kormány összekötő rúd összeköttetése</w:t>
      </w:r>
    </w:p>
    <w:p w:rsidR="00F43DE3" w:rsidRDefault="00F43DE3" w:rsidP="00C27361">
      <w:pPr>
        <w:pStyle w:val="Listaszerbekezds"/>
        <w:numPr>
          <w:ilvl w:val="0"/>
          <w:numId w:val="5"/>
        </w:numPr>
        <w:spacing w:after="120" w:line="360" w:lineRule="auto"/>
        <w:ind w:left="851" w:hanging="284"/>
        <w:jc w:val="both"/>
      </w:pPr>
      <w:r>
        <w:t>a kormányzás elve</w:t>
      </w:r>
    </w:p>
    <w:p w:rsidR="00F43DE3" w:rsidRDefault="00F43DE3" w:rsidP="00C27361">
      <w:pPr>
        <w:spacing w:after="120" w:line="360" w:lineRule="auto"/>
        <w:jc w:val="both"/>
      </w:pPr>
      <w:r>
        <w:t>A motor és a kormány összekötő rúd közötti kapcsolatnak minél pontosabbnak kell lennie. Amennyiben a csatlakozó pont holtjátékkal rendelkezik, úgy a motor és a kerekek szögelfordulása a motor irányváltásakor nem lesz szinkronban. Ebből adódóan olyan megoldást kell választani amely ezt a hatást elhanyagolható mértékűre csökkenti. Meg kell vizsgálnom a különböző már létező, bevált és használatban lévő megoldásokat (fogasléces, golyós orsós, tolórudas…), hogy a projekt keretein belül valamely esetlegesen kivitelezhető-</w:t>
      </w:r>
      <w:r>
        <w:lastRenderedPageBreak/>
        <w:t xml:space="preserve">e kis méretben. A jármű tulajdonságait (méret, súly) figyelembe véve azonban lehetséges, hogy valamely egyszerűbb, például modell autók esetében használt kivitelezés (pl. </w:t>
      </w:r>
      <w:proofErr w:type="spellStart"/>
      <w:r>
        <w:t>Himoto</w:t>
      </w:r>
      <w:proofErr w:type="spellEnd"/>
      <w:r>
        <w:t xml:space="preserve"> Buggy </w:t>
      </w:r>
      <w:proofErr w:type="spellStart"/>
      <w:r>
        <w:t>Zmoto</w:t>
      </w:r>
      <w:proofErr w:type="spellEnd"/>
      <w:r>
        <w:t>) idő és költséghatékonyabb lenne.</w:t>
      </w:r>
      <w:r w:rsidRPr="00A4173E">
        <w:t xml:space="preserve"> </w:t>
      </w:r>
    </w:p>
    <w:p w:rsidR="00F43DE3" w:rsidRDefault="00095EF2" w:rsidP="00C27361">
      <w:pPr>
        <w:spacing w:after="120" w:line="360" w:lineRule="auto"/>
        <w:jc w:val="both"/>
      </w:pPr>
      <w:r>
        <w:rPr>
          <w:noProof/>
        </w:rPr>
        <mc:AlternateContent>
          <mc:Choice Requires="wps">
            <w:drawing>
              <wp:anchor distT="0" distB="0" distL="114300" distR="114300" simplePos="0" relativeHeight="251691008" behindDoc="1" locked="0" layoutInCell="1" allowOverlap="1" wp14:anchorId="54F40755" wp14:editId="30CA3D71">
                <wp:simplePos x="0" y="0"/>
                <wp:positionH relativeFrom="column">
                  <wp:posOffset>3084195</wp:posOffset>
                </wp:positionH>
                <wp:positionV relativeFrom="paragraph">
                  <wp:posOffset>1339850</wp:posOffset>
                </wp:positionV>
                <wp:extent cx="2493645" cy="635"/>
                <wp:effectExtent l="0" t="0" r="0" b="0"/>
                <wp:wrapTight wrapText="bothSides">
                  <wp:wrapPolygon edited="0">
                    <wp:start x="0" y="0"/>
                    <wp:lineTo x="0" y="21600"/>
                    <wp:lineTo x="21600" y="21600"/>
                    <wp:lineTo x="21600" y="0"/>
                  </wp:wrapPolygon>
                </wp:wrapTight>
                <wp:docPr id="14" name="Szövegdoboz 14"/>
                <wp:cNvGraphicFramePr/>
                <a:graphic xmlns:a="http://schemas.openxmlformats.org/drawingml/2006/main">
                  <a:graphicData uri="http://schemas.microsoft.com/office/word/2010/wordprocessingShape">
                    <wps:wsp>
                      <wps:cNvSpPr txBox="1"/>
                      <wps:spPr>
                        <a:xfrm>
                          <a:off x="0" y="0"/>
                          <a:ext cx="2493645" cy="635"/>
                        </a:xfrm>
                        <a:prstGeom prst="rect">
                          <a:avLst/>
                        </a:prstGeom>
                        <a:solidFill>
                          <a:prstClr val="white"/>
                        </a:solidFill>
                        <a:ln>
                          <a:noFill/>
                        </a:ln>
                      </wps:spPr>
                      <wps:txbx>
                        <w:txbxContent>
                          <w:p w:rsidR="00167F40" w:rsidRPr="00C4696B" w:rsidRDefault="00167F40" w:rsidP="00095EF2">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r>
                              <w:t xml:space="preserve">. ábra - </w:t>
                            </w:r>
                            <w:r w:rsidRPr="007B3A30">
                              <w:t xml:space="preserve">Az </w:t>
                            </w:r>
                            <w:proofErr w:type="spellStart"/>
                            <w:r w:rsidRPr="007B3A30">
                              <w:t>Ackermann</w:t>
                            </w:r>
                            <w:proofErr w:type="spellEnd"/>
                            <w:r w:rsidRPr="007B3A30">
                              <w:t xml:space="preserve"> kormányzás geometriája - researchgate.net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40755" id="Szövegdoboz 14" o:spid="_x0000_s1031" type="#_x0000_t202" style="position:absolute;left:0;text-align:left;margin-left:242.85pt;margin-top:105.5pt;width:196.3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" stroked="f">
                <v:textbox style="mso-fit-shape-to-text:t" inset="0,0,0,0">
                  <w:txbxContent>
                    <w:p w:rsidR="00167F40" w:rsidRPr="00C4696B" w:rsidRDefault="00167F40" w:rsidP="00095EF2">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r>
                        <w:t xml:space="preserve">. ábra - </w:t>
                      </w:r>
                      <w:r w:rsidRPr="007B3A30">
                        <w:t xml:space="preserve">Az </w:t>
                      </w:r>
                      <w:proofErr w:type="spellStart"/>
                      <w:r w:rsidRPr="007B3A30">
                        <w:t>Ackermann</w:t>
                      </w:r>
                      <w:proofErr w:type="spellEnd"/>
                      <w:r w:rsidRPr="007B3A30">
                        <w:t xml:space="preserve"> kormányzás geometriája - researchgate.net</w:t>
                      </w:r>
                    </w:p>
                  </w:txbxContent>
                </v:textbox>
                <w10:wrap type="tight"/>
              </v:shape>
            </w:pict>
          </mc:Fallback>
        </mc:AlternateContent>
      </w:r>
      <w:r w:rsidR="00F87DAB">
        <w:rPr>
          <w:noProof/>
        </w:rPr>
        <w:drawing>
          <wp:anchor distT="0" distB="0" distL="114300" distR="114300" simplePos="0" relativeHeight="251668480" behindDoc="1" locked="0" layoutInCell="1" allowOverlap="1" wp14:anchorId="1AF6A5B2" wp14:editId="033F5A96">
            <wp:simplePos x="0" y="0"/>
            <wp:positionH relativeFrom="margin">
              <wp:align>right</wp:align>
            </wp:positionH>
            <wp:positionV relativeFrom="margin">
              <wp:posOffset>875030</wp:posOffset>
            </wp:positionV>
            <wp:extent cx="2493645" cy="1272540"/>
            <wp:effectExtent l="0" t="0" r="1905" b="3810"/>
            <wp:wrapTight wrapText="bothSides">
              <wp:wrapPolygon edited="0">
                <wp:start x="0" y="0"/>
                <wp:lineTo x="0" y="21341"/>
                <wp:lineTo x="21451" y="21341"/>
                <wp:lineTo x="21451" y="0"/>
                <wp:lineTo x="0" y="0"/>
              </wp:wrapPolygon>
            </wp:wrapTight>
            <wp:docPr id="12" name="Kép 12" descr="Ackermann steering princi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kermann steering principl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3645" cy="127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E3">
        <w:t xml:space="preserve">A jármű fordulásakor a fordulókör külső és belső oldalán lévő kerekek eltérő körív mentén haladnak. Mivel a fordulókör középpontját a kerekek tengelyével összekötő szakaszok nem esnek egy egyenesre, a kerekek ideális szögelfordulása – amellyel azok a megfelelő köríven képesek haladni – a jármű hossztengelyéhez képest egymástól eltérők lesznek. A két kerék szögelfordulás különbsége a fordulókör sugarának csökkenésével nő. Ha a kerekek azonos szögben térnek ki fordulóban, úgy a két kerék közül az egyik (amelyiknél a tapadás kisebb) megcsúszhat oldal irányban, amely eredményeként a jármű forduló íve meg fog egyezni a még tapadó kerék szöge által meghatározott ívvel. Ennek kiküszöbölésére jó megoldás az </w:t>
      </w:r>
      <w:proofErr w:type="spellStart"/>
      <w:r w:rsidR="00F43DE3">
        <w:t>Ackermann</w:t>
      </w:r>
      <w:proofErr w:type="spellEnd"/>
      <w:r w:rsidR="00F43DE3">
        <w:t xml:space="preserve"> kormányzás, amely közel az ideális szögeltérést eredményezi mind a külső, mind pedig a belső kerekek esetében. Könnyen kivitelezhető, széles körben használt módszer valós méretű járműveknél. Ezen megoldás kivitelezésében azonban valószínűleg szűkségessé válik egyedi alkatrészek beépítése.</w:t>
      </w:r>
    </w:p>
    <w:p w:rsidR="00F43DE3" w:rsidRDefault="00F43DE3" w:rsidP="00C27361">
      <w:pPr>
        <w:pStyle w:val="Cmsor2"/>
        <w:spacing w:line="360" w:lineRule="auto"/>
      </w:pPr>
      <w:bookmarkStart w:id="15" w:name="_Toc75621306"/>
      <w:r>
        <w:t>Vezérlő modul</w:t>
      </w:r>
      <w:bookmarkEnd w:id="15"/>
    </w:p>
    <w:p w:rsidR="00F43DE3" w:rsidRDefault="009D359A" w:rsidP="00C27361">
      <w:pPr>
        <w:spacing w:after="120" w:line="360" w:lineRule="auto"/>
        <w:jc w:val="both"/>
      </w:pPr>
      <w:r>
        <w:rPr>
          <w:noProof/>
        </w:rPr>
        <mc:AlternateContent>
          <mc:Choice Requires="wps">
            <w:drawing>
              <wp:anchor distT="0" distB="0" distL="114300" distR="114300" simplePos="0" relativeHeight="251683840" behindDoc="1" locked="0" layoutInCell="1" allowOverlap="1" wp14:anchorId="39D5ACB0" wp14:editId="554EA943">
                <wp:simplePos x="0" y="0"/>
                <wp:positionH relativeFrom="column">
                  <wp:posOffset>3059430</wp:posOffset>
                </wp:positionH>
                <wp:positionV relativeFrom="paragraph">
                  <wp:posOffset>1696720</wp:posOffset>
                </wp:positionV>
                <wp:extent cx="2520315" cy="635"/>
                <wp:effectExtent l="0" t="0" r="0" b="0"/>
                <wp:wrapTight wrapText="bothSides">
                  <wp:wrapPolygon edited="0">
                    <wp:start x="0" y="0"/>
                    <wp:lineTo x="0" y="21600"/>
                    <wp:lineTo x="21600" y="21600"/>
                    <wp:lineTo x="21600" y="0"/>
                  </wp:wrapPolygon>
                </wp:wrapTight>
                <wp:docPr id="25" name="Szövegdoboz 25"/>
                <wp:cNvGraphicFramePr/>
                <a:graphic xmlns:a="http://schemas.openxmlformats.org/drawingml/2006/main">
                  <a:graphicData uri="http://schemas.microsoft.com/office/word/2010/wordprocessingShape">
                    <wps:wsp>
                      <wps:cNvSpPr txBox="1"/>
                      <wps:spPr>
                        <a:xfrm>
                          <a:off x="0" y="0"/>
                          <a:ext cx="2520315" cy="635"/>
                        </a:xfrm>
                        <a:prstGeom prst="rect">
                          <a:avLst/>
                        </a:prstGeom>
                        <a:solidFill>
                          <a:prstClr val="white"/>
                        </a:solidFill>
                        <a:ln>
                          <a:noFill/>
                        </a:ln>
                      </wps:spPr>
                      <wps:txbx>
                        <w:txbxContent>
                          <w:p w:rsidR="00167F40" w:rsidRPr="00327126" w:rsidRDefault="00167F40" w:rsidP="009D359A">
                            <w:pPr>
                              <w:pStyle w:val="Kpalrs"/>
                              <w:jc w:val="center"/>
                              <w:rPr>
                                <w:noProof/>
                                <w:sz w:val="24"/>
                                <w:szCs w:val="24"/>
                              </w:rPr>
                            </w:pPr>
                            <w:r>
                              <w:rPr>
                                <w:noProof/>
                              </w:rPr>
                              <w:t>6</w:t>
                            </w:r>
                            <w:r>
                              <w:t xml:space="preserve">. kép - Az </w:t>
                            </w:r>
                            <w:proofErr w:type="spellStart"/>
                            <w:r>
                              <w:t>openCR</w:t>
                            </w:r>
                            <w:proofErr w:type="spellEnd"/>
                            <w:r>
                              <w:t xml:space="preserve"> kártya a bekötött motorokkal és </w:t>
                            </w:r>
                            <w:proofErr w:type="spellStart"/>
                            <w:r>
                              <w:t>betáp</w:t>
                            </w:r>
                            <w:proofErr w:type="spellEnd"/>
                            <w:r>
                              <w:t xml:space="preserve"> vezetékkel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5ACB0" id="Szövegdoboz 25" o:spid="_x0000_s1032" type="#_x0000_t202" style="position:absolute;left:0;text-align:left;margin-left:240.9pt;margin-top:133.6pt;width:198.4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" stroked="f">
                <v:textbox style="mso-fit-shape-to-text:t" inset="0,0,0,0">
                  <w:txbxContent>
                    <w:p w:rsidR="00167F40" w:rsidRPr="00327126" w:rsidRDefault="00167F40" w:rsidP="009D359A">
                      <w:pPr>
                        <w:pStyle w:val="Kpalrs"/>
                        <w:jc w:val="center"/>
                        <w:rPr>
                          <w:noProof/>
                          <w:sz w:val="24"/>
                          <w:szCs w:val="24"/>
                        </w:rPr>
                      </w:pPr>
                      <w:r>
                        <w:rPr>
                          <w:noProof/>
                        </w:rPr>
                        <w:t>6</w:t>
                      </w:r>
                      <w:r>
                        <w:t xml:space="preserve">. kép - Az </w:t>
                      </w:r>
                      <w:proofErr w:type="spellStart"/>
                      <w:r>
                        <w:t>openCR</w:t>
                      </w:r>
                      <w:proofErr w:type="spellEnd"/>
                      <w:r>
                        <w:t xml:space="preserve"> kártya a bekötött motorokkal és </w:t>
                      </w:r>
                      <w:proofErr w:type="spellStart"/>
                      <w:r>
                        <w:t>betáp</w:t>
                      </w:r>
                      <w:proofErr w:type="spellEnd"/>
                      <w:r>
                        <w:t xml:space="preserve"> vezetékkel</w:t>
                      </w:r>
                    </w:p>
                  </w:txbxContent>
                </v:textbox>
                <w10:wrap type="tight"/>
              </v:shape>
            </w:pict>
          </mc:Fallback>
        </mc:AlternateContent>
      </w:r>
      <w:r>
        <w:rPr>
          <w:noProof/>
        </w:rPr>
        <w:drawing>
          <wp:anchor distT="0" distB="0" distL="114300" distR="114300" simplePos="0" relativeHeight="251661312" behindDoc="1" locked="0" layoutInCell="1" allowOverlap="1" wp14:anchorId="3082D375" wp14:editId="25F6F45E">
            <wp:simplePos x="0" y="0"/>
            <wp:positionH relativeFrom="margin">
              <wp:align>right</wp:align>
            </wp:positionH>
            <wp:positionV relativeFrom="margin">
              <wp:posOffset>5576570</wp:posOffset>
            </wp:positionV>
            <wp:extent cx="2520315" cy="1630680"/>
            <wp:effectExtent l="0" t="0" r="0" b="7620"/>
            <wp:wrapTight wrapText="bothSides">
              <wp:wrapPolygon edited="0">
                <wp:start x="0" y="0"/>
                <wp:lineTo x="0" y="21449"/>
                <wp:lineTo x="21388" y="21449"/>
                <wp:lineTo x="21388"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0315" cy="1630680"/>
                    </a:xfrm>
                    <a:prstGeom prst="rect">
                      <a:avLst/>
                    </a:prstGeom>
                  </pic:spPr>
                </pic:pic>
              </a:graphicData>
            </a:graphic>
            <wp14:sizeRelH relativeFrom="margin">
              <wp14:pctWidth>0</wp14:pctWidth>
            </wp14:sizeRelH>
            <wp14:sizeRelV relativeFrom="margin">
              <wp14:pctHeight>0</wp14:pctHeight>
            </wp14:sizeRelV>
          </wp:anchor>
        </w:drawing>
      </w:r>
      <w:r w:rsidR="00F43DE3">
        <w:t xml:space="preserve">A jármű vezérlő modulja a </w:t>
      </w:r>
      <w:proofErr w:type="spellStart"/>
      <w:r w:rsidR="00F43DE3">
        <w:t>TurtleBot</w:t>
      </w:r>
      <w:proofErr w:type="spellEnd"/>
      <w:r w:rsidR="00F43DE3">
        <w:t xml:space="preserve"> készletben megtalálható OpenCR1.0 kártya amely egy nyílt forráskódú vezérlő kimondottan ROS-</w:t>
      </w:r>
      <w:proofErr w:type="spellStart"/>
      <w:r w:rsidR="00F43DE3">
        <w:t>hez</w:t>
      </w:r>
      <w:proofErr w:type="spellEnd"/>
      <w:r w:rsidR="00F43DE3">
        <w:t xml:space="preserve"> fejlesztve. A modul az első verziójú robot hátsó felén a második szinten kapott helyet. A kártyán számos ki-és bemeneti csatlakozó található.</w:t>
      </w:r>
    </w:p>
    <w:p w:rsidR="00F43DE3" w:rsidRDefault="00F43DE3" w:rsidP="00C27361">
      <w:pPr>
        <w:spacing w:after="120" w:line="360" w:lineRule="auto"/>
        <w:jc w:val="both"/>
      </w:pPr>
      <w:proofErr w:type="spellStart"/>
      <w:r>
        <w:t>Ebból</w:t>
      </w:r>
      <w:proofErr w:type="spellEnd"/>
      <w:r>
        <w:t xml:space="preserve"> egy külön csatlakozó van az elektromos betáplálás számára közvetlenül a saját akkumulátorról. A robotjárművön ez a csatlakozó kerül használatra. Ezen kívül egyéb csatlakozók is nyújtanak külső áramforrás csatlakoztatási lehetőséget.</w:t>
      </w:r>
      <w:r w:rsidRPr="00B419B1">
        <w:rPr>
          <w:noProof/>
        </w:rPr>
        <w:t xml:space="preserve"> </w:t>
      </w:r>
    </w:p>
    <w:p w:rsidR="00F43DE3" w:rsidRDefault="00F43DE3" w:rsidP="00C27361">
      <w:pPr>
        <w:spacing w:after="120" w:line="360" w:lineRule="auto"/>
        <w:jc w:val="both"/>
      </w:pPr>
      <w:r>
        <w:t xml:space="preserve">A kimenetek közül három-három csatlakozó van dedikáltan TTL és RS485-ös kimenetekhez. Ebből a három TTL-es kimenet kerül felhasználásra a két hajtó és a </w:t>
      </w:r>
      <w:r>
        <w:lastRenderedPageBreak/>
        <w:t>kormányzó motor vezérlésére</w:t>
      </w:r>
      <w:r w:rsidRPr="000236FA">
        <w:t xml:space="preserve">. Egy USB </w:t>
      </w:r>
      <w:proofErr w:type="spellStart"/>
      <w:r w:rsidRPr="000236FA">
        <w:t>portot</w:t>
      </w:r>
      <w:proofErr w:type="spellEnd"/>
      <w:r w:rsidRPr="000236FA">
        <w:t xml:space="preserve"> foglal az SBC modullal történő kommunikáció. Az SBC modul megtáplálása az 5V-os 4A-es kimeneti tüskén keresztül lenne ideális.</w:t>
      </w:r>
      <w:r>
        <w:t xml:space="preserve"> </w:t>
      </w:r>
    </w:p>
    <w:p w:rsidR="00F43DE3" w:rsidRDefault="00F43DE3" w:rsidP="00C27361">
      <w:pPr>
        <w:spacing w:after="120" w:line="360" w:lineRule="auto"/>
        <w:jc w:val="both"/>
      </w:pPr>
      <w:r>
        <w:t xml:space="preserve">Az </w:t>
      </w:r>
      <w:proofErr w:type="spellStart"/>
      <w:r>
        <w:t>OpenCR</w:t>
      </w:r>
      <w:proofErr w:type="spellEnd"/>
      <w:r>
        <w:t xml:space="preserve"> több szenzort is tartalmaz: 3 tengelyű giroszkóp, 3 tengelyű gyorsulásmérő és 3 tengelyű iránytű. Ezek közül a giroszkóp és a </w:t>
      </w:r>
      <w:proofErr w:type="spellStart"/>
      <w:r>
        <w:t>megnetométer</w:t>
      </w:r>
      <w:proofErr w:type="spellEnd"/>
      <w:r>
        <w:t xml:space="preserve"> jól használható a robot orientációjának meghatározására a függőleges tengely körüli elfordulásának figyelésével.</w:t>
      </w:r>
    </w:p>
    <w:p w:rsidR="00F43DE3" w:rsidRDefault="00F43DE3" w:rsidP="00C27361">
      <w:pPr>
        <w:pStyle w:val="Cmsor2"/>
        <w:spacing w:line="360" w:lineRule="auto"/>
      </w:pPr>
      <w:bookmarkStart w:id="16" w:name="_Toc75621307"/>
      <w:r>
        <w:t>SBC modul</w:t>
      </w:r>
      <w:bookmarkEnd w:id="16"/>
    </w:p>
    <w:p w:rsidR="00F43DE3" w:rsidRDefault="006563C7" w:rsidP="00C27361">
      <w:pPr>
        <w:spacing w:after="120" w:line="360" w:lineRule="auto"/>
        <w:jc w:val="both"/>
      </w:pPr>
      <w:r>
        <w:rPr>
          <w:noProof/>
        </w:rPr>
        <mc:AlternateContent>
          <mc:Choice Requires="wps">
            <w:drawing>
              <wp:anchor distT="0" distB="0" distL="114300" distR="114300" simplePos="0" relativeHeight="251685888" behindDoc="1" locked="0" layoutInCell="1" allowOverlap="1" wp14:anchorId="70AAE58A" wp14:editId="6734D538">
                <wp:simplePos x="0" y="0"/>
                <wp:positionH relativeFrom="column">
                  <wp:posOffset>3060700</wp:posOffset>
                </wp:positionH>
                <wp:positionV relativeFrom="paragraph">
                  <wp:posOffset>1943735</wp:posOffset>
                </wp:positionV>
                <wp:extent cx="2519045" cy="635"/>
                <wp:effectExtent l="0" t="0" r="0" b="0"/>
                <wp:wrapTight wrapText="bothSides">
                  <wp:wrapPolygon edited="0">
                    <wp:start x="0" y="0"/>
                    <wp:lineTo x="0" y="21600"/>
                    <wp:lineTo x="21600" y="21600"/>
                    <wp:lineTo x="21600" y="0"/>
                  </wp:wrapPolygon>
                </wp:wrapTight>
                <wp:docPr id="26" name="Szövegdoboz 26"/>
                <wp:cNvGraphicFramePr/>
                <a:graphic xmlns:a="http://schemas.openxmlformats.org/drawingml/2006/main">
                  <a:graphicData uri="http://schemas.microsoft.com/office/word/2010/wordprocessingShape">
                    <wps:wsp>
                      <wps:cNvSpPr txBox="1"/>
                      <wps:spPr>
                        <a:xfrm>
                          <a:off x="0" y="0"/>
                          <a:ext cx="2519045" cy="635"/>
                        </a:xfrm>
                        <a:prstGeom prst="rect">
                          <a:avLst/>
                        </a:prstGeom>
                        <a:solidFill>
                          <a:prstClr val="white"/>
                        </a:solidFill>
                        <a:ln>
                          <a:noFill/>
                        </a:ln>
                      </wps:spPr>
                      <wps:txbx>
                        <w:txbxContent>
                          <w:p w:rsidR="00167F40" w:rsidRPr="00E127B4" w:rsidRDefault="00167F40" w:rsidP="006563C7">
                            <w:pPr>
                              <w:pStyle w:val="Kpalrs"/>
                              <w:jc w:val="center"/>
                              <w:rPr>
                                <w:noProof/>
                                <w:sz w:val="24"/>
                                <w:szCs w:val="24"/>
                              </w:rPr>
                            </w:pPr>
                            <w:r>
                              <w:rPr>
                                <w:noProof/>
                              </w:rPr>
                              <w:t>7</w:t>
                            </w:r>
                            <w:r>
                              <w:t xml:space="preserve">. kép - A </w:t>
                            </w:r>
                            <w:proofErr w:type="spellStart"/>
                            <w:r>
                              <w:t>Jetson</w:t>
                            </w:r>
                            <w:proofErr w:type="spellEnd"/>
                            <w:r>
                              <w:t xml:space="preserve"> NANO a jármű elején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AE58A" id="Szövegdoboz 26" o:spid="_x0000_s1033" type="#_x0000_t202" style="position:absolute;left:0;text-align:left;margin-left:241pt;margin-top:153.05pt;width:198.3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" stroked="f">
                <v:textbox style="mso-fit-shape-to-text:t" inset="0,0,0,0">
                  <w:txbxContent>
                    <w:p w:rsidR="00167F40" w:rsidRPr="00E127B4" w:rsidRDefault="00167F40" w:rsidP="006563C7">
                      <w:pPr>
                        <w:pStyle w:val="Kpalrs"/>
                        <w:jc w:val="center"/>
                        <w:rPr>
                          <w:noProof/>
                          <w:sz w:val="24"/>
                          <w:szCs w:val="24"/>
                        </w:rPr>
                      </w:pPr>
                      <w:r>
                        <w:rPr>
                          <w:noProof/>
                        </w:rPr>
                        <w:t>7</w:t>
                      </w:r>
                      <w:r>
                        <w:t xml:space="preserve">. kép - A </w:t>
                      </w:r>
                      <w:proofErr w:type="spellStart"/>
                      <w:r>
                        <w:t>Jetson</w:t>
                      </w:r>
                      <w:proofErr w:type="spellEnd"/>
                      <w:r>
                        <w:t xml:space="preserve"> NANO a jármű elején</w:t>
                      </w:r>
                    </w:p>
                  </w:txbxContent>
                </v:textbox>
                <w10:wrap type="tight"/>
              </v:shape>
            </w:pict>
          </mc:Fallback>
        </mc:AlternateContent>
      </w:r>
      <w:r w:rsidR="006C6FEC">
        <w:rPr>
          <w:noProof/>
        </w:rPr>
        <w:drawing>
          <wp:anchor distT="0" distB="0" distL="114300" distR="114300" simplePos="0" relativeHeight="251662336" behindDoc="1" locked="0" layoutInCell="1" allowOverlap="1" wp14:anchorId="0E0981DC" wp14:editId="1DC781E2">
            <wp:simplePos x="0" y="0"/>
            <wp:positionH relativeFrom="margin">
              <wp:align>right</wp:align>
            </wp:positionH>
            <wp:positionV relativeFrom="margin">
              <wp:posOffset>2155190</wp:posOffset>
            </wp:positionV>
            <wp:extent cx="2519045" cy="1882140"/>
            <wp:effectExtent l="0" t="0" r="0" b="3810"/>
            <wp:wrapTight wrapText="bothSides">
              <wp:wrapPolygon edited="0">
                <wp:start x="0" y="0"/>
                <wp:lineTo x="0" y="21425"/>
                <wp:lineTo x="21399" y="21425"/>
                <wp:lineTo x="21399" y="0"/>
                <wp:lineTo x="0"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9045" cy="1882140"/>
                    </a:xfrm>
                    <a:prstGeom prst="rect">
                      <a:avLst/>
                    </a:prstGeom>
                  </pic:spPr>
                </pic:pic>
              </a:graphicData>
            </a:graphic>
            <wp14:sizeRelH relativeFrom="margin">
              <wp14:pctWidth>0</wp14:pctWidth>
            </wp14:sizeRelH>
            <wp14:sizeRelV relativeFrom="margin">
              <wp14:pctHeight>0</wp14:pctHeight>
            </wp14:sizeRelV>
          </wp:anchor>
        </w:drawing>
      </w:r>
      <w:r w:rsidR="00F43DE3">
        <w:t xml:space="preserve">A jármű vezérlését egy panel számítógép látja el. Alapvetően a </w:t>
      </w:r>
      <w:proofErr w:type="spellStart"/>
      <w:r w:rsidR="00F43DE3">
        <w:t>TurtleBot</w:t>
      </w:r>
      <w:proofErr w:type="spellEnd"/>
      <w:r w:rsidR="00F43DE3">
        <w:t xml:space="preserve"> kit egy </w:t>
      </w:r>
      <w:proofErr w:type="spellStart"/>
      <w:r w:rsidR="00F43DE3">
        <w:t>RaspberryPI</w:t>
      </w:r>
      <w:proofErr w:type="spellEnd"/>
      <w:r w:rsidR="00F43DE3">
        <w:t xml:space="preserve"> 3B+ modult tartalmaz, azonban lehetőségem volt azt egy a feladatra előre láthatóan megfelelőbb típusra cserélni. Így én az </w:t>
      </w:r>
      <w:proofErr w:type="spellStart"/>
      <w:r w:rsidR="00F43DE3">
        <w:t>Nvidia</w:t>
      </w:r>
      <w:proofErr w:type="spellEnd"/>
      <w:r w:rsidR="00F43DE3">
        <w:t xml:space="preserve"> </w:t>
      </w:r>
      <w:proofErr w:type="spellStart"/>
      <w:r w:rsidR="00F43DE3">
        <w:t>Jetson</w:t>
      </w:r>
      <w:proofErr w:type="spellEnd"/>
      <w:r w:rsidR="00F43DE3">
        <w:t xml:space="preserve"> NANO fejlesztő számítógépét építettem be amely kimondottam mesterséges intelligencia megoldásokhoz lett optimalizálva. A </w:t>
      </w:r>
      <w:proofErr w:type="spellStart"/>
      <w:r w:rsidR="00F43DE3">
        <w:t>Jetson</w:t>
      </w:r>
      <w:proofErr w:type="spellEnd"/>
      <w:r w:rsidR="00F43DE3">
        <w:t xml:space="preserve"> a robot elején a második szinten kapott helyet. Így a vezetékek elvezetése is könnyebbé vált, valamint a hűtőborda felett sincs semmi közel ami csökkentené annak hatásfokát. A csatlakozók előre felé állnak, így könnyebb a használatuk.</w:t>
      </w:r>
      <w:r w:rsidR="00F43DE3" w:rsidRPr="006732D0">
        <w:rPr>
          <w:noProof/>
        </w:rPr>
        <w:t xml:space="preserve"> </w:t>
      </w:r>
    </w:p>
    <w:p w:rsidR="00C27361" w:rsidRDefault="00F43DE3" w:rsidP="00C27361">
      <w:pPr>
        <w:spacing w:after="120" w:line="360" w:lineRule="auto"/>
        <w:jc w:val="both"/>
      </w:pPr>
      <w:r>
        <w:t>Több port-</w:t>
      </w:r>
      <w:proofErr w:type="spellStart"/>
      <w:r>
        <w:t>tal</w:t>
      </w:r>
      <w:proofErr w:type="spellEnd"/>
      <w:r>
        <w:t xml:space="preserve"> rendelkezik. Ezek közül egy USB kerül felhasználásra az </w:t>
      </w:r>
      <w:proofErr w:type="spellStart"/>
      <w:r>
        <w:t>OpenCR</w:t>
      </w:r>
      <w:proofErr w:type="spellEnd"/>
      <w:r>
        <w:t xml:space="preserve"> modullal történő kommunikációra, egy másik USB a LIDAR használatához, valamint még egy USB a vezeték nélküli hálózathoz történő csatlakozáshoz, mivel a </w:t>
      </w:r>
      <w:proofErr w:type="spellStart"/>
      <w:r>
        <w:t>Jetson-nak</w:t>
      </w:r>
      <w:proofErr w:type="spellEnd"/>
      <w:r>
        <w:t xml:space="preserve"> nincs beépített WLAN modulja. Ez utóbbi opcionális, ugyanis csak a menet közbeni megfigyelésre szolgál. Fejlesztéshez használható az </w:t>
      </w:r>
      <w:proofErr w:type="spellStart"/>
      <w:r>
        <w:t>ethernet</w:t>
      </w:r>
      <w:proofErr w:type="spellEnd"/>
      <w:r>
        <w:t xml:space="preserve"> port is. A modul elektromos megtáplálása még kérdéses. Amennyiben elegendő, úgy az </w:t>
      </w:r>
      <w:proofErr w:type="spellStart"/>
      <w:r>
        <w:t>OpenCR</w:t>
      </w:r>
      <w:proofErr w:type="spellEnd"/>
      <w:r>
        <w:t xml:space="preserve"> modul 5V-os kimeneti csatlakozójáról történik az elektromos tápellátás vagy a </w:t>
      </w:r>
      <w:proofErr w:type="spellStart"/>
      <w:r>
        <w:t>microUSB</w:t>
      </w:r>
      <w:proofErr w:type="spellEnd"/>
      <w:r>
        <w:t xml:space="preserve"> csatlakozón keresztül vagy pedig a dedikált külső tápellátást biztosító csatlakozón.</w:t>
      </w:r>
    </w:p>
    <w:p w:rsidR="00C27361" w:rsidRDefault="00C27361">
      <w:r>
        <w:br w:type="page"/>
      </w:r>
    </w:p>
    <w:p w:rsidR="00F43DE3" w:rsidRDefault="00F43DE3" w:rsidP="00C27361">
      <w:pPr>
        <w:spacing w:after="120" w:line="360" w:lineRule="auto"/>
        <w:jc w:val="both"/>
      </w:pPr>
    </w:p>
    <w:p w:rsidR="00F43DE3" w:rsidRDefault="00F43DE3" w:rsidP="00C27361">
      <w:pPr>
        <w:pStyle w:val="Cmsor2"/>
        <w:spacing w:line="360" w:lineRule="auto"/>
      </w:pPr>
      <w:bookmarkStart w:id="17" w:name="_Toc75621308"/>
      <w:r>
        <w:t>LIDAR</w:t>
      </w:r>
      <w:bookmarkEnd w:id="17"/>
    </w:p>
    <w:p w:rsidR="00F43DE3" w:rsidRDefault="00FC606C" w:rsidP="00C27361">
      <w:pPr>
        <w:spacing w:after="120" w:line="360" w:lineRule="auto"/>
        <w:jc w:val="both"/>
      </w:pPr>
      <w:r>
        <w:rPr>
          <w:noProof/>
        </w:rPr>
        <mc:AlternateContent>
          <mc:Choice Requires="wps">
            <w:drawing>
              <wp:anchor distT="0" distB="0" distL="114300" distR="114300" simplePos="0" relativeHeight="251687936" behindDoc="1" locked="0" layoutInCell="1" allowOverlap="1" wp14:anchorId="55E37BF2" wp14:editId="1316DB84">
                <wp:simplePos x="0" y="0"/>
                <wp:positionH relativeFrom="margin">
                  <wp:align>right</wp:align>
                </wp:positionH>
                <wp:positionV relativeFrom="paragraph">
                  <wp:posOffset>1567815</wp:posOffset>
                </wp:positionV>
                <wp:extent cx="2525395" cy="635"/>
                <wp:effectExtent l="0" t="0" r="8255" b="8255"/>
                <wp:wrapTight wrapText="bothSides">
                  <wp:wrapPolygon edited="0">
                    <wp:start x="0" y="0"/>
                    <wp:lineTo x="0" y="20698"/>
                    <wp:lineTo x="21508" y="20698"/>
                    <wp:lineTo x="21508" y="0"/>
                    <wp:lineTo x="0" y="0"/>
                  </wp:wrapPolygon>
                </wp:wrapTight>
                <wp:docPr id="27" name="Szövegdoboz 27"/>
                <wp:cNvGraphicFramePr/>
                <a:graphic xmlns:a="http://schemas.openxmlformats.org/drawingml/2006/main">
                  <a:graphicData uri="http://schemas.microsoft.com/office/word/2010/wordprocessingShape">
                    <wps:wsp>
                      <wps:cNvSpPr txBox="1"/>
                      <wps:spPr>
                        <a:xfrm>
                          <a:off x="0" y="0"/>
                          <a:ext cx="2525395" cy="635"/>
                        </a:xfrm>
                        <a:prstGeom prst="rect">
                          <a:avLst/>
                        </a:prstGeom>
                        <a:solidFill>
                          <a:prstClr val="white"/>
                        </a:solidFill>
                        <a:ln>
                          <a:noFill/>
                        </a:ln>
                      </wps:spPr>
                      <wps:txbx>
                        <w:txbxContent>
                          <w:p w:rsidR="00167F40" w:rsidRPr="00AC1A29" w:rsidRDefault="00167F40" w:rsidP="00FC606C">
                            <w:pPr>
                              <w:pStyle w:val="Kpalrs"/>
                              <w:jc w:val="center"/>
                              <w:rPr>
                                <w:noProof/>
                                <w:sz w:val="24"/>
                                <w:szCs w:val="24"/>
                              </w:rPr>
                            </w:pPr>
                            <w:r>
                              <w:rPr>
                                <w:noProof/>
                              </w:rPr>
                              <w:t>8</w:t>
                            </w:r>
                            <w:r>
                              <w:t xml:space="preserve">. kép - A </w:t>
                            </w:r>
                            <w:proofErr w:type="spellStart"/>
                            <w:r>
                              <w:t>Slamtec</w:t>
                            </w:r>
                            <w:proofErr w:type="spellEnd"/>
                            <w:r>
                              <w:t xml:space="preserve"> LIDAR a jármű tetején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37BF2" id="Szövegdoboz 27" o:spid="_x0000_s1034" type="#_x0000_t202" style="position:absolute;left:0;text-align:left;margin-left:147.65pt;margin-top:123.45pt;width:198.85pt;height:.05pt;z-index:-251628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" stroked="f">
                <v:textbox style="mso-fit-shape-to-text:t" inset="0,0,0,0">
                  <w:txbxContent>
                    <w:p w:rsidR="00167F40" w:rsidRPr="00AC1A29" w:rsidRDefault="00167F40" w:rsidP="00FC606C">
                      <w:pPr>
                        <w:pStyle w:val="Kpalrs"/>
                        <w:jc w:val="center"/>
                        <w:rPr>
                          <w:noProof/>
                          <w:sz w:val="24"/>
                          <w:szCs w:val="24"/>
                        </w:rPr>
                      </w:pPr>
                      <w:r>
                        <w:rPr>
                          <w:noProof/>
                        </w:rPr>
                        <w:t>8</w:t>
                      </w:r>
                      <w:r>
                        <w:t xml:space="preserve">. kép - A </w:t>
                      </w:r>
                      <w:proofErr w:type="spellStart"/>
                      <w:r>
                        <w:t>Slamtec</w:t>
                      </w:r>
                      <w:proofErr w:type="spellEnd"/>
                      <w:r>
                        <w:t xml:space="preserve"> LIDAR a jármű tetején</w:t>
                      </w:r>
                    </w:p>
                  </w:txbxContent>
                </v:textbox>
                <w10:wrap type="tight" anchorx="margin"/>
              </v:shape>
            </w:pict>
          </mc:Fallback>
        </mc:AlternateContent>
      </w:r>
      <w:r w:rsidR="00C27361">
        <w:rPr>
          <w:noProof/>
        </w:rPr>
        <w:drawing>
          <wp:anchor distT="0" distB="0" distL="114300" distR="114300" simplePos="0" relativeHeight="251663360" behindDoc="1" locked="0" layoutInCell="1" allowOverlap="1" wp14:anchorId="09CE6DFB" wp14:editId="4F5DF679">
            <wp:simplePos x="0" y="0"/>
            <wp:positionH relativeFrom="margin">
              <wp:align>right</wp:align>
            </wp:positionH>
            <wp:positionV relativeFrom="margin">
              <wp:posOffset>768350</wp:posOffset>
            </wp:positionV>
            <wp:extent cx="2525395" cy="1471930"/>
            <wp:effectExtent l="0" t="0" r="8255" b="0"/>
            <wp:wrapTight wrapText="bothSides">
              <wp:wrapPolygon edited="0">
                <wp:start x="0" y="0"/>
                <wp:lineTo x="0" y="21246"/>
                <wp:lineTo x="21508" y="21246"/>
                <wp:lineTo x="21508"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5395" cy="1471930"/>
                    </a:xfrm>
                    <a:prstGeom prst="rect">
                      <a:avLst/>
                    </a:prstGeom>
                  </pic:spPr>
                </pic:pic>
              </a:graphicData>
            </a:graphic>
            <wp14:sizeRelH relativeFrom="margin">
              <wp14:pctWidth>0</wp14:pctWidth>
            </wp14:sizeRelH>
            <wp14:sizeRelV relativeFrom="margin">
              <wp14:pctHeight>0</wp14:pctHeight>
            </wp14:sizeRelV>
          </wp:anchor>
        </w:drawing>
      </w:r>
      <w:r w:rsidR="00F43DE3">
        <w:t>Egy önvezető járműnek elengedhetetlen képessége, hogy képes információt gyűjteni a fizikai környezetéről. Ehhez számos szenzor használható különböző detektálási technológiával, eltérő méretekben és különféle kialakítással. A LIDAR (</w:t>
      </w:r>
      <w:proofErr w:type="spellStart"/>
      <w:r w:rsidR="00F43DE3">
        <w:t>Light</w:t>
      </w:r>
      <w:proofErr w:type="spellEnd"/>
      <w:r w:rsidR="00F43DE3">
        <w:t xml:space="preserve"> </w:t>
      </w:r>
      <w:proofErr w:type="spellStart"/>
      <w:r w:rsidR="00F43DE3">
        <w:t>Detection</w:t>
      </w:r>
      <w:proofErr w:type="spellEnd"/>
      <w:r w:rsidR="00F43DE3">
        <w:t xml:space="preserve"> and Ranging) szenzor lézer technológiával képes a környezetét feltérképezni. A valós méretű kísérleti autonóm járművek több ilyen típusú szenzorral dolgoznak. A LIDAR egy lézernyaláb kibocsátásával és annak a környezetében lévő tárgyakról történő visszaverődésének detektálásával képes egy pontfelhőt előállítani. Annak elemzésével az adott tárgyak szenzortól való távolsága és orientációja valamint alakja is meghatározható algoritmusok segítségével lehetővé téve az akadályok detektálását a jármű számára.</w:t>
      </w:r>
      <w:r w:rsidR="00F43DE3" w:rsidRPr="006732D0">
        <w:rPr>
          <w:noProof/>
        </w:rPr>
        <w:t xml:space="preserve"> </w:t>
      </w:r>
    </w:p>
    <w:p w:rsidR="00F43DE3" w:rsidRDefault="00C836BA" w:rsidP="00C27361">
      <w:pPr>
        <w:spacing w:after="120" w:line="360" w:lineRule="auto"/>
        <w:jc w:val="both"/>
      </w:pPr>
      <w:r>
        <w:t xml:space="preserve">A </w:t>
      </w:r>
      <w:proofErr w:type="spellStart"/>
      <w:r>
        <w:t>Turtle</w:t>
      </w:r>
      <w:r w:rsidR="00F43DE3">
        <w:t>Bot</w:t>
      </w:r>
      <w:proofErr w:type="spellEnd"/>
      <w:r w:rsidR="00F43DE3">
        <w:t xml:space="preserve"> kit tartalmaz egy LDS-01-es típusú szenzort. Ennek a maximális érzékelési távolsága ~3,5m, mintavételezése 1°. Azonban lehetőségem nyílt a robotjárművet egy </w:t>
      </w:r>
      <w:proofErr w:type="spellStart"/>
      <w:r w:rsidR="00F43DE3">
        <w:t>Slamtec</w:t>
      </w:r>
      <w:proofErr w:type="spellEnd"/>
      <w:r w:rsidR="00F43DE3">
        <w:t xml:space="preserve"> </w:t>
      </w:r>
      <w:proofErr w:type="spellStart"/>
      <w:r w:rsidR="00F43DE3">
        <w:t>Rplidar</w:t>
      </w:r>
      <w:proofErr w:type="spellEnd"/>
      <w:r w:rsidR="00F43DE3">
        <w:t xml:space="preserve"> A3-as szenzorral felszerelni amely beltéri használat esetén, ideális körülmények közt 25m-es hatótávolsággal bír és 0,3375°-os felbontással. Úgy vélem a 3,5m-es érzékelési távolság elegendő lenne, azonban az 1°-os felbontás mellett a robot számára észrevehetetlen maradhat olyan akadály, amely csak 1-2mm vastag. Emellett a nagyobb felbontásnak köszönhetően az egyes tárgyak meghatározása hatékonyabbá válhat a pontfelhő szegmentálása során mivel a sűrűbb pontok könnyebb éldetektálást tesznek lehetővé. Útvonaltervezés során a nagyobb érzékelési távolság is hatékonyabb tervezést eredményezhet.</w:t>
      </w:r>
    </w:p>
    <w:p w:rsidR="00221738" w:rsidRDefault="00F43DE3" w:rsidP="00C27361">
      <w:pPr>
        <w:spacing w:after="120" w:line="360" w:lineRule="auto"/>
        <w:jc w:val="both"/>
      </w:pPr>
      <w:r>
        <w:t>A LIDAR a vezérlő modul felett a második szintre került a prototípuson azért, hogy a jármű különböző részei ne generáljanak holttereket az érzékelés során. Ugyan így nagyobb az esélye, hogy a jármű közelében lévő alacsonyabb akadályokat nem lesz képes detektálni. A LIDAR az SBC-</w:t>
      </w:r>
      <w:proofErr w:type="spellStart"/>
      <w:r>
        <w:t>hez</w:t>
      </w:r>
      <w:proofErr w:type="spellEnd"/>
      <w:r>
        <w:t xml:space="preserve"> kapcsolódik közvetlenül USB </w:t>
      </w:r>
      <w:proofErr w:type="spellStart"/>
      <w:r>
        <w:t>porton</w:t>
      </w:r>
      <w:proofErr w:type="spellEnd"/>
      <w:r>
        <w:t xml:space="preserve"> keresztül. Az USB adapter az első verzión a LIDAR-t hordozó felület aljára került rögzítésre. Egy másik előnye a LIDAR ezen elhelyezésének, hogy így annak függőleges forgástengelye pontosan a robot hátsó tengelyének középpontja felett helyezkedik el, azaz a jármű </w:t>
      </w:r>
      <w:proofErr w:type="spellStart"/>
      <w:r>
        <w:t>Ackermann</w:t>
      </w:r>
      <w:proofErr w:type="spellEnd"/>
      <w:r>
        <w:t xml:space="preserve"> bicikli modelljének </w:t>
      </w:r>
      <w:r>
        <w:lastRenderedPageBreak/>
        <w:t>hátsó kereke felett amely a kívánt pályavonalon fut helyváltoztatás során. Sajnos a nyomvonal követés elméleti és gyakorlati megvalósításának lehetőségeiről még nem rendelkezem átfogó ismeretekkel, azonban úgy gondolom, hogy ez az egytengelyűség a két dimenziós mozgás során segít a robotot pontszerű testként kezelni mivel nem lesz deviancia a mozgó pont és a pályagörbe közt ha az nem egyenes vonalon halad.</w:t>
      </w:r>
    </w:p>
    <w:p w:rsidR="00C27361" w:rsidRDefault="00C27361" w:rsidP="00C27361">
      <w:pPr>
        <w:spacing w:after="120" w:line="360" w:lineRule="auto"/>
        <w:jc w:val="both"/>
      </w:pPr>
    </w:p>
    <w:p w:rsidR="00F43DE3" w:rsidRDefault="00F43DE3" w:rsidP="00C27361">
      <w:pPr>
        <w:pStyle w:val="Cmsor1"/>
        <w:spacing w:line="360" w:lineRule="auto"/>
      </w:pPr>
      <w:bookmarkStart w:id="18" w:name="_Toc75621309"/>
      <w:r>
        <w:t>Szoftveres háttér</w:t>
      </w:r>
      <w:bookmarkEnd w:id="18"/>
    </w:p>
    <w:p w:rsidR="00F43DE3" w:rsidRDefault="00F43DE3" w:rsidP="00C27361">
      <w:pPr>
        <w:spacing w:after="120" w:line="360" w:lineRule="auto"/>
        <w:jc w:val="both"/>
      </w:pPr>
      <w:r>
        <w:t>A jármű szoftveres kivitelezése előre láthatólag lényegesen több időt fog igényelni a mechanikai kivitelezésnél. Alapvetően egy szabályzó rendszer implementálása a cél, azonban a jármű felépítéséből adódóan ez elég összetett. A kerekekként hajtás és a külön tengellyel történő kormányzás összehangolt folyamatokat igényel.</w:t>
      </w:r>
    </w:p>
    <w:p w:rsidR="00F43DE3" w:rsidRDefault="00F43DE3" w:rsidP="00C27361">
      <w:pPr>
        <w:pStyle w:val="Cmsor2"/>
        <w:spacing w:line="360" w:lineRule="auto"/>
      </w:pPr>
      <w:bookmarkStart w:id="19" w:name="_Toc75621310"/>
      <w:proofErr w:type="spellStart"/>
      <w:r>
        <w:t>Jetson</w:t>
      </w:r>
      <w:proofErr w:type="spellEnd"/>
      <w:r>
        <w:t xml:space="preserve"> </w:t>
      </w:r>
      <w:proofErr w:type="spellStart"/>
      <w:r>
        <w:t>Nano</w:t>
      </w:r>
      <w:bookmarkEnd w:id="19"/>
      <w:proofErr w:type="spellEnd"/>
    </w:p>
    <w:p w:rsidR="00F43DE3" w:rsidRDefault="00F43DE3" w:rsidP="00C27361">
      <w:pPr>
        <w:spacing w:after="120" w:line="360" w:lineRule="auto"/>
        <w:jc w:val="both"/>
      </w:pPr>
      <w:r>
        <w:t xml:space="preserve">A robot központi vezérlője egy </w:t>
      </w:r>
      <w:proofErr w:type="spellStart"/>
      <w:r>
        <w:t>Jetson</w:t>
      </w:r>
      <w:proofErr w:type="spellEnd"/>
      <w:r>
        <w:t xml:space="preserve"> </w:t>
      </w:r>
      <w:proofErr w:type="spellStart"/>
      <w:r>
        <w:t>Nano</w:t>
      </w:r>
      <w:proofErr w:type="spellEnd"/>
      <w:r>
        <w:t xml:space="preserve"> ami kimondottan MI megoldásokhoz fejlesztett, nagy teljesítményű </w:t>
      </w:r>
      <w:proofErr w:type="spellStart"/>
      <w:r>
        <w:t>single</w:t>
      </w:r>
      <w:proofErr w:type="spellEnd"/>
      <w:r>
        <w:t xml:space="preserve"> </w:t>
      </w:r>
      <w:proofErr w:type="spellStart"/>
      <w:r>
        <w:t>board</w:t>
      </w:r>
      <w:proofErr w:type="spellEnd"/>
      <w:r>
        <w:t xml:space="preserve"> computer. Ennek köszönhetően a számítási kapacitás majd nem lesz szűk keresztmetszet a működés során.</w:t>
      </w:r>
    </w:p>
    <w:p w:rsidR="00F43DE3" w:rsidRDefault="00F43DE3" w:rsidP="00C27361">
      <w:pPr>
        <w:spacing w:after="120" w:line="360" w:lineRule="auto"/>
        <w:jc w:val="both"/>
      </w:pPr>
      <w:r>
        <w:t xml:space="preserve">Az </w:t>
      </w:r>
      <w:proofErr w:type="spellStart"/>
      <w:r>
        <w:t>Nvidia</w:t>
      </w:r>
      <w:proofErr w:type="spellEnd"/>
      <w:r>
        <w:t xml:space="preserve"> a SCB-</w:t>
      </w:r>
      <w:proofErr w:type="spellStart"/>
      <w:r>
        <w:t>hez</w:t>
      </w:r>
      <w:proofErr w:type="spellEnd"/>
      <w:r>
        <w:t xml:space="preserve"> egy OS image file-t nyújt, amely letölthető. Azt egy </w:t>
      </w:r>
      <w:proofErr w:type="spellStart"/>
      <w:r>
        <w:t>microSD</w:t>
      </w:r>
      <w:proofErr w:type="spellEnd"/>
      <w:r>
        <w:t xml:space="preserve"> kártyára írva, majd azt a </w:t>
      </w:r>
      <w:proofErr w:type="spellStart"/>
      <w:r>
        <w:t>Jetson-ba</w:t>
      </w:r>
      <w:proofErr w:type="spellEnd"/>
      <w:r>
        <w:t xml:space="preserve"> helyezve éleszthetővé válik a vezérlő. Az operációs rendszere Linux alapú.</w:t>
      </w:r>
    </w:p>
    <w:p w:rsidR="00F43DE3" w:rsidRDefault="00F43DE3" w:rsidP="00C27361">
      <w:pPr>
        <w:pStyle w:val="Cmsor2"/>
        <w:spacing w:line="360" w:lineRule="auto"/>
      </w:pPr>
      <w:bookmarkStart w:id="20" w:name="_Toc75621311"/>
      <w:r>
        <w:t>ROS</w:t>
      </w:r>
      <w:bookmarkEnd w:id="20"/>
    </w:p>
    <w:p w:rsidR="00F43DE3" w:rsidRDefault="00F43DE3" w:rsidP="00C27361">
      <w:pPr>
        <w:spacing w:after="120" w:line="360" w:lineRule="auto"/>
        <w:jc w:val="both"/>
      </w:pPr>
      <w:r>
        <w:t xml:space="preserve">A Robot </w:t>
      </w:r>
      <w:proofErr w:type="spellStart"/>
      <w:r>
        <w:t>Operating</w:t>
      </w:r>
      <w:proofErr w:type="spellEnd"/>
      <w:r>
        <w:t xml:space="preserve"> System egy </w:t>
      </w:r>
      <w:proofErr w:type="spellStart"/>
      <w:r>
        <w:t>middleware</w:t>
      </w:r>
      <w:proofErr w:type="spellEnd"/>
      <w:r>
        <w:t xml:space="preserve"> szoftvercsomag, ami különböző keretrendszereket foglal magába specifikusan robot fejlesztésekhez. Széles körben használt és nyílt forráskódú. Előnyei: hardver </w:t>
      </w:r>
      <w:proofErr w:type="spellStart"/>
      <w:r>
        <w:t>abasztrakció</w:t>
      </w:r>
      <w:proofErr w:type="spellEnd"/>
      <w:r>
        <w:t>, virtuális tesztelés, alacsony szintű eszköz vezérlés egyszerűen, folyamatok összehangolása…</w:t>
      </w:r>
      <w:r w:rsidR="00FC6AC6">
        <w:t xml:space="preserve"> [1].</w:t>
      </w:r>
    </w:p>
    <w:p w:rsidR="00C27361" w:rsidRDefault="00F43DE3" w:rsidP="00C27361">
      <w:pPr>
        <w:spacing w:after="120" w:line="360" w:lineRule="auto"/>
        <w:jc w:val="both"/>
      </w:pPr>
      <w:r>
        <w:t xml:space="preserve">Az ROS a </w:t>
      </w:r>
      <w:proofErr w:type="spellStart"/>
      <w:r>
        <w:t>Jetson-ra</w:t>
      </w:r>
      <w:proofErr w:type="spellEnd"/>
      <w:r>
        <w:t xml:space="preserve"> telepíthető. Számos verziója elérhető. Erősen XML orientált. Több eszközt tartalmaz amelyek mind más feladattal bírnak. A </w:t>
      </w:r>
      <w:proofErr w:type="spellStart"/>
      <w:r>
        <w:t>rviz</w:t>
      </w:r>
      <w:proofErr w:type="spellEnd"/>
      <w:r>
        <w:t xml:space="preserve"> egy 3D szimulátor amelyben virtuális térben tesztelhetők a robot paraméterei és működése. A </w:t>
      </w:r>
      <w:proofErr w:type="spellStart"/>
      <w:r>
        <w:t>roslaunch</w:t>
      </w:r>
      <w:proofErr w:type="spellEnd"/>
      <w:r>
        <w:t xml:space="preserve">-csal automatizálhatók folyamat indítások, konfigurációs eljárások…stb. A </w:t>
      </w:r>
      <w:proofErr w:type="spellStart"/>
      <w:r>
        <w:t>catkin</w:t>
      </w:r>
      <w:proofErr w:type="spellEnd"/>
      <w:r>
        <w:t xml:space="preserve"> a ROS </w:t>
      </w:r>
      <w:proofErr w:type="spellStart"/>
      <w:r>
        <w:t>build</w:t>
      </w:r>
      <w:proofErr w:type="spellEnd"/>
      <w:r>
        <w:t xml:space="preserve"> rendszere</w:t>
      </w:r>
      <w:r w:rsidR="00FC6AC6">
        <w:t xml:space="preserve"> [1]</w:t>
      </w:r>
      <w:r>
        <w:t>.</w:t>
      </w:r>
    </w:p>
    <w:p w:rsidR="00F43DE3" w:rsidRDefault="00C27361" w:rsidP="00C27361">
      <w:r>
        <w:br w:type="page"/>
      </w:r>
    </w:p>
    <w:p w:rsidR="00F43DE3" w:rsidRDefault="00F43DE3" w:rsidP="00C27361">
      <w:pPr>
        <w:spacing w:after="120" w:line="360" w:lineRule="auto"/>
        <w:jc w:val="both"/>
      </w:pPr>
      <w:r>
        <w:lastRenderedPageBreak/>
        <w:t>Felépítése három rétegű:</w:t>
      </w:r>
    </w:p>
    <w:p w:rsidR="00F43DE3" w:rsidRDefault="00F43DE3" w:rsidP="00C27361">
      <w:pPr>
        <w:pStyle w:val="Listaszerbekezds"/>
        <w:numPr>
          <w:ilvl w:val="0"/>
          <w:numId w:val="5"/>
        </w:numPr>
        <w:spacing w:after="120" w:line="360" w:lineRule="auto"/>
        <w:ind w:left="851" w:hanging="284"/>
        <w:jc w:val="both"/>
      </w:pPr>
      <w:r>
        <w:t>File rendszer szint: -magában foglalja a rendelkezésre álló összes erőforrást</w:t>
      </w:r>
    </w:p>
    <w:p w:rsidR="00F43DE3" w:rsidRDefault="00F43DE3" w:rsidP="00C27361">
      <w:pPr>
        <w:pStyle w:val="Listaszerbekezds"/>
        <w:numPr>
          <w:ilvl w:val="0"/>
          <w:numId w:val="5"/>
        </w:numPr>
        <w:spacing w:after="120" w:line="360" w:lineRule="auto"/>
        <w:ind w:left="851" w:hanging="284"/>
        <w:jc w:val="both"/>
      </w:pPr>
      <w:r>
        <w:t>Számítási szint: -</w:t>
      </w:r>
      <w:proofErr w:type="spellStart"/>
      <w:r>
        <w:t>peer-to-peer</w:t>
      </w:r>
      <w:proofErr w:type="spellEnd"/>
      <w:r>
        <w:t xml:space="preserve"> kommunikációs hálózat az ROS egymással együttműködő folyamatai között</w:t>
      </w:r>
    </w:p>
    <w:p w:rsidR="00F43DE3" w:rsidRPr="00EC17BA" w:rsidRDefault="00F43DE3" w:rsidP="00C27361">
      <w:pPr>
        <w:pStyle w:val="Listaszerbekezds"/>
        <w:numPr>
          <w:ilvl w:val="0"/>
          <w:numId w:val="5"/>
        </w:numPr>
        <w:spacing w:after="120" w:line="360" w:lineRule="auto"/>
        <w:ind w:left="851" w:hanging="284"/>
        <w:jc w:val="both"/>
      </w:pPr>
      <w:r>
        <w:t>„Közösségi” szint: -megkönnyíti, megvalósítja az adatok cseréjét a kommunikációban részt vevő elemek között.</w:t>
      </w:r>
    </w:p>
    <w:p w:rsidR="00F43DE3" w:rsidRDefault="00F43DE3" w:rsidP="00C27361">
      <w:pPr>
        <w:pStyle w:val="Cmsor2"/>
        <w:spacing w:line="360" w:lineRule="auto"/>
      </w:pPr>
      <w:bookmarkStart w:id="21" w:name="_Toc75621312"/>
      <w:r>
        <w:t>URDF</w:t>
      </w:r>
      <w:bookmarkEnd w:id="21"/>
    </w:p>
    <w:p w:rsidR="00F43DE3" w:rsidRDefault="00F43DE3" w:rsidP="00C27361">
      <w:pPr>
        <w:spacing w:after="120" w:line="360" w:lineRule="auto"/>
        <w:jc w:val="both"/>
      </w:pPr>
      <w:r>
        <w:t xml:space="preserve">A ROS eleme az URDF azaz az egységes robotleíró formátum. Ez egy XML formátumú leíró eszköz, amelyben a robot összes fizikai eleme, valamint az azok közötti kapcsolat definiálható. Meghatározható akár a kerekeken ébredő nyomaték, vagy az azok és a talaj közti súrlódás is. A robot ezen virtuális leírása hasznos lehet egy 3D modellezés esetén. Nagyobb méretű, összetettebb robotok esetén a leírás bonyolultsága nehezen kezelhetővé és átláthatatlanná válhat. A nagy rendszer leírások rövidítésére rendelkezésre áll egy XML </w:t>
      </w:r>
      <w:proofErr w:type="spellStart"/>
      <w:r>
        <w:t>macro</w:t>
      </w:r>
      <w:proofErr w:type="spellEnd"/>
      <w:r>
        <w:t xml:space="preserve">, a </w:t>
      </w:r>
      <w:proofErr w:type="spellStart"/>
      <w:r>
        <w:t>Xacro</w:t>
      </w:r>
      <w:proofErr w:type="spellEnd"/>
      <w:r>
        <w:t>. Úgy gondolom, hogy az én projektem esetében még a jármű összetettsége talán nem haladja majd meg azt a mértéket amely miatt már a modellezés akadályokba ütközne vagy túl sok időt emésztene fel</w:t>
      </w:r>
      <w:r w:rsidR="00FC6AC6">
        <w:t xml:space="preserve"> [1]</w:t>
      </w:r>
      <w:r>
        <w:t>.</w:t>
      </w:r>
    </w:p>
    <w:p w:rsidR="00F43DE3" w:rsidRDefault="00F43DE3" w:rsidP="00C27361">
      <w:pPr>
        <w:pStyle w:val="Cmsor2"/>
        <w:spacing w:line="360" w:lineRule="auto"/>
      </w:pPr>
      <w:bookmarkStart w:id="22" w:name="_Toc75621313"/>
      <w:proofErr w:type="spellStart"/>
      <w:r>
        <w:t>Publish</w:t>
      </w:r>
      <w:proofErr w:type="spellEnd"/>
      <w:r>
        <w:t xml:space="preserve"> – </w:t>
      </w:r>
      <w:proofErr w:type="spellStart"/>
      <w:r>
        <w:t>Subscribe</w:t>
      </w:r>
      <w:bookmarkEnd w:id="22"/>
      <w:proofErr w:type="spellEnd"/>
    </w:p>
    <w:p w:rsidR="00F43DE3" w:rsidRDefault="00F43DE3" w:rsidP="00C27361">
      <w:pPr>
        <w:spacing w:after="120" w:line="360" w:lineRule="auto"/>
        <w:jc w:val="both"/>
      </w:pPr>
      <w:r>
        <w:t>Az ROS alapvető működési elve, hogy a robot modell szerinti elemek között vannak ún. „Publisher”-ek, azaz közlők, valamint vannak „</w:t>
      </w:r>
      <w:proofErr w:type="spellStart"/>
      <w:r>
        <w:t>Subscriber</w:t>
      </w:r>
      <w:proofErr w:type="spellEnd"/>
      <w:r>
        <w:t xml:space="preserve">”-ek, a feliratkozók. Ennek megfelelően két file-t kell létre hozni, például: publisher.cpp és subscribers.cpp. (Mivel az ROS alapvetően Python alapú, így az azon a nyelven íródott kódok működhetnek a legmegfelelőbben, de a C és C++ kódok is kiválóan alkalmasak a ROS környezetben.) Az egyik file a közlők működését tartalmazza amelyek a különböző objektumokat teszik közzé, míg a másik a feliratkozók azaz a </w:t>
      </w:r>
      <w:proofErr w:type="spellStart"/>
      <w:r>
        <w:t>subscriber</w:t>
      </w:r>
      <w:proofErr w:type="spellEnd"/>
      <w:r>
        <w:t xml:space="preserve">-ek működését tartalmazza akik az objektumok állapotának, értékének update-jét figyelik. Publishing történhet több féle </w:t>
      </w:r>
      <w:proofErr w:type="spellStart"/>
      <w:r>
        <w:t>trigger</w:t>
      </w:r>
      <w:proofErr w:type="spellEnd"/>
      <w:r>
        <w:t xml:space="preserve"> szerint attól függően, hogy a kódba milyen módon kerül programozásra (megadott idejű ciklus szerint, ha változik az érték…</w:t>
      </w:r>
      <w:proofErr w:type="spellStart"/>
      <w:r>
        <w:t>stb</w:t>
      </w:r>
      <w:proofErr w:type="spellEnd"/>
      <w:r>
        <w:t xml:space="preserve">). A </w:t>
      </w:r>
      <w:proofErr w:type="spellStart"/>
      <w:r>
        <w:t>listening</w:t>
      </w:r>
      <w:proofErr w:type="spellEnd"/>
      <w:r>
        <w:t xml:space="preserve"> oldal lényegesen egyszerűbb. A </w:t>
      </w:r>
      <w:proofErr w:type="spellStart"/>
      <w:r>
        <w:t>subscriber</w:t>
      </w:r>
      <w:proofErr w:type="spellEnd"/>
      <w:r>
        <w:t xml:space="preserve">-ek csak figyelik az üzenetek változását - például a C++-ban – egy spin() </w:t>
      </w:r>
      <w:proofErr w:type="spellStart"/>
      <w:r>
        <w:t>fgv</w:t>
      </w:r>
      <w:proofErr w:type="spellEnd"/>
      <w:r>
        <w:t xml:space="preserve"> meghívásával</w:t>
      </w:r>
      <w:r w:rsidR="00FC6AC6">
        <w:t xml:space="preserve"> [1]</w:t>
      </w:r>
      <w:r>
        <w:t>.</w:t>
      </w:r>
    </w:p>
    <w:p w:rsidR="00F43DE3" w:rsidRDefault="00F43DE3" w:rsidP="00C27361">
      <w:pPr>
        <w:spacing w:after="120" w:line="360" w:lineRule="auto"/>
        <w:jc w:val="both"/>
      </w:pPr>
      <w:r>
        <w:t xml:space="preserve">Ezen projekt esetében egy </w:t>
      </w:r>
      <w:proofErr w:type="spellStart"/>
      <w:r>
        <w:t>publisher</w:t>
      </w:r>
      <w:proofErr w:type="spellEnd"/>
      <w:r>
        <w:t xml:space="preserve"> lehet például az </w:t>
      </w:r>
      <w:proofErr w:type="spellStart"/>
      <w:r>
        <w:t>openCR</w:t>
      </w:r>
      <w:proofErr w:type="spellEnd"/>
      <w:r>
        <w:t xml:space="preserve"> modul giroszkópja amely a jármű orientációját hirdeti. De ilyen közlő lehet még a három szervo motor </w:t>
      </w:r>
      <w:proofErr w:type="spellStart"/>
      <w:r>
        <w:t>encoder</w:t>
      </w:r>
      <w:proofErr w:type="spellEnd"/>
      <w:r>
        <w:t xml:space="preserve">-e. Ezen adatokat egy </w:t>
      </w:r>
      <w:proofErr w:type="spellStart"/>
      <w:r>
        <w:t>subscriber</w:t>
      </w:r>
      <w:proofErr w:type="spellEnd"/>
      <w:r>
        <w:t xml:space="preserve"> objektummal figyelve, mintegy visszacsatolásként működhet a </w:t>
      </w:r>
      <w:r>
        <w:lastRenderedPageBreak/>
        <w:t>jármű mozgásának szabályzási köre (pl. a giroszkóp adatból tudható, hogy a kívánt irányba halad-e a jármű)</w:t>
      </w:r>
      <w:r w:rsidR="00FC6AC6">
        <w:t xml:space="preserve"> [1]</w:t>
      </w:r>
      <w:r>
        <w:t>.</w:t>
      </w:r>
    </w:p>
    <w:p w:rsidR="00AC33E1" w:rsidRDefault="004F3C99" w:rsidP="00AC33E1">
      <w:pPr>
        <w:pStyle w:val="Cmsor2"/>
      </w:pPr>
      <w:bookmarkStart w:id="23" w:name="_Toc75621314"/>
      <w:proofErr w:type="spellStart"/>
      <w:r>
        <w:t>Ackerman</w:t>
      </w:r>
      <w:proofErr w:type="spellEnd"/>
      <w:r w:rsidR="00AC33E1">
        <w:t xml:space="preserve"> bicikli modell</w:t>
      </w:r>
      <w:bookmarkEnd w:id="23"/>
      <w:r w:rsidR="002632B1">
        <w:t xml:space="preserve"> </w:t>
      </w:r>
    </w:p>
    <w:p w:rsidR="00990487" w:rsidRDefault="006E41C5" w:rsidP="00AC33E1">
      <w:pPr>
        <w:spacing w:after="120" w:line="360" w:lineRule="auto"/>
        <w:jc w:val="both"/>
      </w:pPr>
      <w:r>
        <w:t xml:space="preserve">A </w:t>
      </w:r>
      <w:r w:rsidR="001C5C16">
        <w:t>jármű későbbi fő felhasználási célj</w:t>
      </w:r>
      <w:r w:rsidR="00FD3EBF">
        <w:t>a az önvezető jármű algoritmusok</w:t>
      </w:r>
      <w:r w:rsidR="001C5C16">
        <w:t xml:space="preserve"> tesztelése. </w:t>
      </w:r>
      <w:r w:rsidR="0016021B">
        <w:t xml:space="preserve">Ezért fontos, hogy képes legyen egy előre meghatározott útvonalat követni, vagy a környezetet figyelembe véve – például </w:t>
      </w:r>
      <w:r w:rsidR="00454A31">
        <w:t xml:space="preserve">egy sávban – haladni. </w:t>
      </w:r>
      <w:r w:rsidR="00C853D5">
        <w:t>Az</w:t>
      </w:r>
      <w:r w:rsidR="002632B1">
        <w:t xml:space="preserve"> útvonal követésének matematikai leírása lényegesen egyszerűbb pontszerű tesztek vizsgálatakor. Azonban a hagyományos felépítésű, négykerekű járművek esetében már összetettebb a feladat. A járművet mozgó pontként modellezve a pont csak abban az esetben esik egybe </w:t>
      </w:r>
      <w:r w:rsidR="00990487">
        <w:t>annak</w:t>
      </w:r>
      <w:r w:rsidR="002632B1">
        <w:t xml:space="preserve"> középpontjával (</w:t>
      </w:r>
      <w:proofErr w:type="spellStart"/>
      <w:r w:rsidR="002632B1">
        <w:t>pontosabbana</w:t>
      </w:r>
      <w:proofErr w:type="spellEnd"/>
      <w:r w:rsidR="002632B1">
        <w:t xml:space="preserve"> jármű tengelyeinek felező pontját összekötő szakasz felező pontjával)</w:t>
      </w:r>
      <w:r w:rsidR="00990487">
        <w:t xml:space="preserve"> ha </w:t>
      </w:r>
      <w:r w:rsidR="002632B1">
        <w:t>mindkét</w:t>
      </w:r>
      <w:r w:rsidR="00990487">
        <w:t xml:space="preserve"> tengelye egyenlő mértékben, szimmetrikusan kormányzott. Azonban a legtöbb esetben az egyik tengely kerekei rögzítettek és a jármű hossztengelyével párhuzamosak, míg a másik tengely kerekei kormányzott kerekek.</w:t>
      </w:r>
    </w:p>
    <w:p w:rsidR="00990487" w:rsidRDefault="00990487" w:rsidP="00AC33E1">
      <w:pPr>
        <w:spacing w:after="120" w:line="360" w:lineRule="auto"/>
        <w:jc w:val="both"/>
      </w:pPr>
      <w:r>
        <w:t xml:space="preserve">Kutatások alapján, míg az emberi sofőrök </w:t>
      </w:r>
      <w:r w:rsidR="00C4725B">
        <w:t xml:space="preserve">rendszerint a távolabbi horizontot figyelve és az útvonalat folyamatosan tervezve minimálisra csökkentik az oldalirányú eltérést és a haladási irány eltérést a tervezett pályagörbéhez képest, addig a legtöbb gépi önvezető megoldás a devianciára reagálva folyamatosan korrigálja a jármű haladási irányát. Ez egy bonyolultabb tervezett útvonal vagy egy akadályokkal teli környezetben sűrű korrekciót fog eredményezni ami instabilabb szabályzáshoz vezethet. </w:t>
      </w:r>
      <w:r w:rsidR="00B114E5">
        <w:t xml:space="preserve">Ennek kiküszöbölésére </w:t>
      </w:r>
      <w:r w:rsidR="00997303">
        <w:t xml:space="preserve">használhatóak különböző szenzorok (LIDAR, RADAR, kamera, </w:t>
      </w:r>
      <w:proofErr w:type="spellStart"/>
      <w:r w:rsidR="00997303">
        <w:t>stereo</w:t>
      </w:r>
      <w:proofErr w:type="spellEnd"/>
      <w:r w:rsidR="00997303">
        <w:t xml:space="preserve"> kamera…) amelyek segítik az útvonal tervezését, azonban ezek hatótávolsága még elmarad az emberi érzékeléstől. A legtöbb kutatás arra törekszik, hogy az előre tervezést és az útvonal eltérést mintegy visszacsatolást ötvözze egy folyamatba</w:t>
      </w:r>
      <w:r w:rsidR="00FC6AC6">
        <w:t xml:space="preserve"> [2]</w:t>
      </w:r>
      <w:r w:rsidR="00997303">
        <w:t>.</w:t>
      </w:r>
    </w:p>
    <w:p w:rsidR="008E5C17" w:rsidRDefault="008E5C17" w:rsidP="00AC33E1">
      <w:pPr>
        <w:spacing w:after="120" w:line="360" w:lineRule="auto"/>
        <w:jc w:val="both"/>
      </w:pPr>
      <w:r>
        <w:t>Az útvonal tervezésnél és a korrekciós számításoknál rendkívül fontos figyelembe venni a jármű sajátosságait és fizikai korlátait. Ilyen például a legkisebb fordulókör sugara. Ha egy olyan ív kerül meghatározásra az útvonalon amely ennél a sugárnál kisebb, akkor a robot nem lesz képes a tervezett vonalon haladni.</w:t>
      </w:r>
      <w:r w:rsidR="00A876FE">
        <w:t xml:space="preserve"> A jármű fizikai komplexitása megnehezíti az útvonal eltérés korrekciós számításait, ezért a fentebb említett pontszerű test modell közelítése a cél. Az </w:t>
      </w:r>
      <w:proofErr w:type="spellStart"/>
      <w:r w:rsidR="00A876FE">
        <w:t>Ackerman</w:t>
      </w:r>
      <w:proofErr w:type="spellEnd"/>
      <w:r w:rsidR="00A876FE">
        <w:t xml:space="preserve"> kormányzást használó járművek esetében egy általános módszer annak kerékpárrá történő leegyszerűsítése. Az </w:t>
      </w:r>
      <w:proofErr w:type="spellStart"/>
      <w:r w:rsidR="00A876FE">
        <w:t>Ackerman</w:t>
      </w:r>
      <w:proofErr w:type="spellEnd"/>
      <w:r w:rsidR="00A876FE">
        <w:t xml:space="preserve"> bicikli modell esetében a kerékpár </w:t>
      </w:r>
      <w:r w:rsidR="00FA3CFE">
        <w:t xml:space="preserve">első </w:t>
      </w:r>
      <w:r w:rsidR="00A876FE">
        <w:t>kereke a jármű</w:t>
      </w:r>
      <w:r w:rsidR="00FA3CFE">
        <w:t xml:space="preserve"> első kerekeinek, míg a hátsó kereke a jármű hátsó kerekeinek kombinációjaként hozható létre. </w:t>
      </w:r>
      <w:r w:rsidR="000A6678">
        <w:t xml:space="preserve">Ebben a modellben a két kerék tengelyének </w:t>
      </w:r>
      <w:r w:rsidR="00245AA4">
        <w:t xml:space="preserve">metszéspontja fogja megadni a forduló kör középpontját. </w:t>
      </w:r>
      <w:r w:rsidR="0022768F">
        <w:t xml:space="preserve">A két tengely által bezárt szög és az első kerék, </w:t>
      </w:r>
      <w:r w:rsidR="00095EF2">
        <w:rPr>
          <w:noProof/>
        </w:rPr>
        <w:lastRenderedPageBreak/>
        <mc:AlternateContent>
          <mc:Choice Requires="wps">
            <w:drawing>
              <wp:anchor distT="0" distB="0" distL="114300" distR="114300" simplePos="0" relativeHeight="251693056" behindDoc="1" locked="0" layoutInCell="1" allowOverlap="1" wp14:anchorId="2D91B39F" wp14:editId="49A4AE75">
                <wp:simplePos x="0" y="0"/>
                <wp:positionH relativeFrom="column">
                  <wp:posOffset>3046095</wp:posOffset>
                </wp:positionH>
                <wp:positionV relativeFrom="paragraph">
                  <wp:posOffset>2023110</wp:posOffset>
                </wp:positionV>
                <wp:extent cx="2526030" cy="635"/>
                <wp:effectExtent l="0" t="0" r="0" b="0"/>
                <wp:wrapTight wrapText="bothSides">
                  <wp:wrapPolygon edited="0">
                    <wp:start x="0" y="0"/>
                    <wp:lineTo x="0" y="21600"/>
                    <wp:lineTo x="21600" y="21600"/>
                    <wp:lineTo x="21600" y="0"/>
                  </wp:wrapPolygon>
                </wp:wrapTight>
                <wp:docPr id="19" name="Szövegdoboz 19"/>
                <wp:cNvGraphicFramePr/>
                <a:graphic xmlns:a="http://schemas.openxmlformats.org/drawingml/2006/main">
                  <a:graphicData uri="http://schemas.microsoft.com/office/word/2010/wordprocessingShape">
                    <wps:wsp>
                      <wps:cNvSpPr txBox="1"/>
                      <wps:spPr>
                        <a:xfrm>
                          <a:off x="0" y="0"/>
                          <a:ext cx="2526030" cy="635"/>
                        </a:xfrm>
                        <a:prstGeom prst="rect">
                          <a:avLst/>
                        </a:prstGeom>
                        <a:solidFill>
                          <a:prstClr val="white"/>
                        </a:solidFill>
                        <a:ln>
                          <a:noFill/>
                        </a:ln>
                      </wps:spPr>
                      <wps:txbx>
                        <w:txbxContent>
                          <w:p w:rsidR="00167F40" w:rsidRPr="003534E8" w:rsidRDefault="00167F40" w:rsidP="00095EF2">
                            <w:pPr>
                              <w:pStyle w:val="Kpalrs"/>
                              <w:jc w:val="center"/>
                              <w:rPr>
                                <w:sz w:val="24"/>
                                <w:szCs w:val="24"/>
                              </w:rPr>
                            </w:pPr>
                            <w:r>
                              <w:fldChar w:fldCharType="begin"/>
                            </w:r>
                            <w:r>
                              <w:instrText xml:space="preserve"> SEQ ábra \* ARABIC </w:instrText>
                            </w:r>
                            <w:r>
                              <w:fldChar w:fldCharType="separate"/>
                            </w:r>
                            <w:r>
                              <w:rPr>
                                <w:noProof/>
                              </w:rPr>
                              <w:t>2</w:t>
                            </w:r>
                            <w:r>
                              <w:fldChar w:fldCharType="end"/>
                            </w:r>
                            <w:r>
                              <w:t xml:space="preserve">. ábra - </w:t>
                            </w:r>
                            <w:proofErr w:type="spellStart"/>
                            <w:r>
                              <w:t>Ackerman</w:t>
                            </w:r>
                            <w:proofErr w:type="spellEnd"/>
                            <w:r>
                              <w:t xml:space="preserve"> </w:t>
                            </w:r>
                            <w:proofErr w:type="spellStart"/>
                            <w:r>
                              <w:t>kormányzásos</w:t>
                            </w:r>
                            <w:proofErr w:type="spellEnd"/>
                            <w:r>
                              <w:t xml:space="preserve"> jármű helyettesítő kerékpár modellje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1B39F" id="Szövegdoboz 19" o:spid="_x0000_s1035" type="#_x0000_t202" style="position:absolute;left:0;text-align:left;margin-left:239.85pt;margin-top:159.3pt;width:198.9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" stroked="f">
                <v:textbox style="mso-fit-shape-to-text:t" inset="0,0,0,0">
                  <w:txbxContent>
                    <w:p w:rsidR="00167F40" w:rsidRPr="003534E8" w:rsidRDefault="00167F40" w:rsidP="00095EF2">
                      <w:pPr>
                        <w:pStyle w:val="Kpalrs"/>
                        <w:jc w:val="center"/>
                        <w:rPr>
                          <w:sz w:val="24"/>
                          <w:szCs w:val="24"/>
                        </w:rPr>
                      </w:pPr>
                      <w:r>
                        <w:fldChar w:fldCharType="begin"/>
                      </w:r>
                      <w:r>
                        <w:instrText xml:space="preserve"> SEQ ábra \* ARABIC </w:instrText>
                      </w:r>
                      <w:r>
                        <w:fldChar w:fldCharType="separate"/>
                      </w:r>
                      <w:r>
                        <w:rPr>
                          <w:noProof/>
                        </w:rPr>
                        <w:t>2</w:t>
                      </w:r>
                      <w:r>
                        <w:fldChar w:fldCharType="end"/>
                      </w:r>
                      <w:r>
                        <w:t xml:space="preserve">. ábra - </w:t>
                      </w:r>
                      <w:proofErr w:type="spellStart"/>
                      <w:r>
                        <w:t>Ackerman</w:t>
                      </w:r>
                      <w:proofErr w:type="spellEnd"/>
                      <w:r>
                        <w:t xml:space="preserve"> </w:t>
                      </w:r>
                      <w:proofErr w:type="spellStart"/>
                      <w:r>
                        <w:t>kormányzásos</w:t>
                      </w:r>
                      <w:proofErr w:type="spellEnd"/>
                      <w:r>
                        <w:t xml:space="preserve"> jármű helyettesítő kerékpár modellje [2]</w:t>
                      </w:r>
                    </w:p>
                  </w:txbxContent>
                </v:textbox>
                <w10:wrap type="tight"/>
              </v:shape>
            </w:pict>
          </mc:Fallback>
        </mc:AlternateContent>
      </w:r>
      <w:r w:rsidR="00095EF2">
        <w:rPr>
          <w:noProof/>
        </w:rPr>
        <w:drawing>
          <wp:anchor distT="0" distB="0" distL="114300" distR="114300" simplePos="0" relativeHeight="251688960" behindDoc="1" locked="0" layoutInCell="1" allowOverlap="1">
            <wp:simplePos x="0" y="0"/>
            <wp:positionH relativeFrom="margin">
              <wp:align>right</wp:align>
            </wp:positionH>
            <wp:positionV relativeFrom="margin">
              <wp:align>top</wp:align>
            </wp:positionV>
            <wp:extent cx="2526030" cy="1965960"/>
            <wp:effectExtent l="0" t="0" r="7620" b="0"/>
            <wp:wrapTight wrapText="bothSides">
              <wp:wrapPolygon edited="0">
                <wp:start x="0" y="0"/>
                <wp:lineTo x="0" y="21349"/>
                <wp:lineTo x="21502" y="21349"/>
                <wp:lineTo x="21502" y="0"/>
                <wp:lineTo x="0" y="0"/>
              </wp:wrapPolygon>
            </wp:wrapTight>
            <wp:docPr id="13" name="Kép 13" descr="https://www.researchgate.net/profile/Qingyang-Chen/publication/261345739/figure/fig2/AS:862698266968067@1582694703864/Equivalent-bicycle-model-of-Ackerman-steered-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Qingyang-Chen/publication/261345739/figure/fig2/AS:862698266968067@1582694703864/Equivalent-bicycle-model-of-Ackerman-steered-vehic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6030"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768F">
        <w:t>valamint a jármű hossztengelye által bezárt szög merőleges szögek, tehát egyenlők. Kerékpár esetében a hátsó kerék halad a jármű tényleges útvonalán</w:t>
      </w:r>
      <w:r w:rsidR="00DE26DA">
        <w:t>, míg az első kerék állása</w:t>
      </w:r>
      <w:r w:rsidR="00BC65CB" w:rsidRPr="00BC65CB">
        <w:t xml:space="preserve"> </w:t>
      </w:r>
      <w:r w:rsidR="00DE26DA">
        <w:t xml:space="preserve"> párhuzamos a hátsó kerék által leírt ívnek, az első kerék tengelye által kimetszett pontjába húzott érintőjével</w:t>
      </w:r>
      <w:r w:rsidR="0022768F">
        <w:t xml:space="preserve">. Ennek megfelelően a forduló sugara a tengelyek metszéspontja és a hátsó kerék távolságával egyenlő. </w:t>
      </w:r>
      <w:r w:rsidR="00DE26DA">
        <w:t>A derékszögű háromszögek trigonometriai azonosságait felhasználva kiszámítható az adott forduló ívhez tartozó első kerék kitérési szöge:</w:t>
      </w:r>
    </w:p>
    <w:p w:rsidR="00B7155C" w:rsidRDefault="004557B3" w:rsidP="00B7155C">
      <w:pPr>
        <w:tabs>
          <w:tab w:val="left" w:pos="4536"/>
        </w:tabs>
        <w:spacing w:after="120" w:line="360" w:lineRule="auto"/>
        <w:jc w:val="right"/>
      </w:pPr>
      <m:oMath>
        <m:func>
          <m:funcPr>
            <m:ctrlPr>
              <w:rPr>
                <w:rFonts w:ascii="Cambria Math" w:hAnsi="Cambria Math"/>
                <w:i/>
              </w:rPr>
            </m:ctrlPr>
          </m:funcPr>
          <m:fName>
            <m:r>
              <m:rPr>
                <m:sty m:val="p"/>
              </m:rPr>
              <w:rPr>
                <w:rFonts w:ascii="Cambria Math" w:hAnsi="Cambria Math"/>
              </w:rPr>
              <m:t>tan</m:t>
            </m:r>
          </m:fName>
          <m:e>
            <m:r>
              <w:rPr>
                <w:rFonts w:ascii="Cambria Math" w:hAnsi="Cambria Math"/>
              </w:rPr>
              <m:t>δ=</m:t>
            </m:r>
            <m:f>
              <m:fPr>
                <m:ctrlPr>
                  <w:rPr>
                    <w:rFonts w:ascii="Cambria Math" w:hAnsi="Cambria Math"/>
                    <w:i/>
                  </w:rPr>
                </m:ctrlPr>
              </m:fPr>
              <m:num>
                <m:r>
                  <w:rPr>
                    <w:rFonts w:ascii="Cambria Math" w:hAnsi="Cambria Math"/>
                  </w:rPr>
                  <m:t>L</m:t>
                </m:r>
              </m:num>
              <m:den>
                <m:r>
                  <w:rPr>
                    <w:rFonts w:ascii="Cambria Math" w:hAnsi="Cambria Math"/>
                  </w:rPr>
                  <m:t>R</m:t>
                </m:r>
              </m:den>
            </m:f>
          </m:e>
        </m:func>
      </m:oMath>
      <w:r w:rsidR="00B7155C">
        <w:tab/>
        <w:t>(1)</w:t>
      </w:r>
    </w:p>
    <w:p w:rsidR="00144943" w:rsidRDefault="00144943" w:rsidP="00144943">
      <w:pPr>
        <w:tabs>
          <w:tab w:val="left" w:pos="4536"/>
        </w:tabs>
        <w:spacing w:after="120" w:line="360" w:lineRule="auto"/>
        <w:jc w:val="both"/>
      </w:pPr>
      <w:r>
        <w:t xml:space="preserve">ahol L a bicikli modell tengely távolsága (megegyezik a jármű tengelytávolságával), R a fordulókör sugara, </w:t>
      </w:r>
      <m:oMath>
        <m:r>
          <w:rPr>
            <w:rFonts w:ascii="Cambria Math" w:hAnsi="Cambria Math"/>
          </w:rPr>
          <m:t>δ</m:t>
        </m:r>
      </m:oMath>
      <w:r>
        <w:t xml:space="preserve"> pedig a két tengely által bezárt szög, ami egyenlő az első kerék adott R sugárú fordulókörhöz tartozó első kerék kitérítési szögével. Itt a </w:t>
      </w:r>
      <w:r w:rsidR="003E31DA">
        <w:t>hányados</w:t>
      </w:r>
      <w:r>
        <w:t xml:space="preserve"> </w:t>
      </w:r>
      <w:r w:rsidR="003E31DA">
        <w:t>várhatóan 1-nél jóval kisebb érték lesz minden esetben, mivel a robot maximális kerék kitérítése 45° alatt lesz (tan 45°=1)</w:t>
      </w:r>
      <w:r w:rsidR="00BC65CB">
        <w:t xml:space="preserve"> [2]</w:t>
      </w:r>
      <w:r w:rsidR="003E31DA">
        <w:t>.</w:t>
      </w:r>
    </w:p>
    <w:p w:rsidR="003277A5" w:rsidRDefault="003277A5" w:rsidP="003277A5">
      <w:pPr>
        <w:pStyle w:val="Cmsor2"/>
      </w:pPr>
      <w:bookmarkStart w:id="24" w:name="_Toc75621315"/>
      <w:r>
        <w:t>Trajektória követés</w:t>
      </w:r>
      <w:bookmarkEnd w:id="24"/>
    </w:p>
    <w:p w:rsidR="008E67E1" w:rsidRDefault="00EB0853" w:rsidP="00144943">
      <w:pPr>
        <w:tabs>
          <w:tab w:val="left" w:pos="4536"/>
        </w:tabs>
        <w:spacing w:after="120" w:line="360" w:lineRule="auto"/>
        <w:jc w:val="both"/>
      </w:pPr>
      <w:r>
        <w:t xml:space="preserve">A jármű </w:t>
      </w:r>
      <w:r w:rsidR="00C02F15">
        <w:t xml:space="preserve">legfőbb feladata a </w:t>
      </w:r>
      <w:r>
        <w:t>szenzoradatai alapján meghatározott vagy előre definiált útvonal követé</w:t>
      </w:r>
      <w:r w:rsidR="00C02F15">
        <w:t xml:space="preserve">se. </w:t>
      </w:r>
      <w:r w:rsidR="008E67E1">
        <w:t>Egyes robotok – például szortírozó robotok egy logisztikai központban, vagy alapanyag szállító kocsik egy összeszerelő üzemben – csakis előre meghatározott útvonalat követnek.</w:t>
      </w:r>
      <w:r w:rsidR="008E67E1" w:rsidRPr="008E67E1">
        <w:t xml:space="preserve"> </w:t>
      </w:r>
      <w:r w:rsidR="008E67E1">
        <w:t>Ennek megfelelően külön kell választani az útvonal meghatározását és annak követését a robot funkciójától függően.</w:t>
      </w:r>
    </w:p>
    <w:p w:rsidR="0028347B" w:rsidRDefault="008E67E1" w:rsidP="00144943">
      <w:pPr>
        <w:tabs>
          <w:tab w:val="left" w:pos="4536"/>
        </w:tabs>
        <w:spacing w:after="120" w:line="360" w:lineRule="auto"/>
        <w:jc w:val="both"/>
      </w:pPr>
      <w:r>
        <w:t>A trajektória követés</w:t>
      </w:r>
      <w:r w:rsidR="00342386">
        <w:t xml:space="preserve"> egy szabályzási folyamat amelynek bemeneti értéke a követendő útvonal, </w:t>
      </w:r>
      <w:r w:rsidR="004F7854">
        <w:t>visszacsatolt érték az eltérés mértéke az útvonaltól, kimenete pedig a kormányzott kerék kitérítési szöge, valamint</w:t>
      </w:r>
      <w:r w:rsidR="00DE4EE0">
        <w:t xml:space="preserve"> a hajtott kerekek sebessége.</w:t>
      </w:r>
      <w:r>
        <w:t xml:space="preserve"> </w:t>
      </w:r>
      <w:r w:rsidR="0049493B">
        <w:t>A kerekeken -  nem kötött pályán - mozgó robotok esetében egy széles körben használt útvonal követő módszer az ún. „</w:t>
      </w:r>
      <w:proofErr w:type="spellStart"/>
      <w:r w:rsidR="0049493B">
        <w:t>pure</w:t>
      </w:r>
      <w:proofErr w:type="spellEnd"/>
      <w:r w:rsidR="0049493B">
        <w:t xml:space="preserve"> </w:t>
      </w:r>
      <w:proofErr w:type="spellStart"/>
      <w:r w:rsidR="0049493B">
        <w:t>pursuit</w:t>
      </w:r>
      <w:proofErr w:type="spellEnd"/>
      <w:r w:rsidR="0049493B">
        <w:t xml:space="preserve">” követés. Ez egy trigonometriai számításokkal meghatározott eljárás amely során a robotjármű előre meghatározott körív útvonalat követ, amely az aktuális pozíciót és az érkezési pontot, másnéven az előre-tekintési pontot köti össze. Ezen két pont távolsága az előre tekintési távolság. Ez az a távolság ameddig a robot úgymond „előre néz”. Ahogy a robot eléri ezt a pontot, az válik az aktuális pozíciójává és meghatározásra kerül az útvonalon </w:t>
      </w:r>
      <w:r w:rsidR="0049493B">
        <w:lastRenderedPageBreak/>
        <w:t>egy újabb előre-tekintési pont.</w:t>
      </w:r>
      <w:r w:rsidR="0028347B">
        <w:t xml:space="preserve"> Így az útvonal tervezés felosztható szakaszokra, amely a robot által egy időben végzett számításokat lecsökkentheti</w:t>
      </w:r>
      <w:r w:rsidR="00435850">
        <w:t xml:space="preserve"> [3</w:t>
      </w:r>
      <w:r w:rsidR="0028347B">
        <w:t>].</w:t>
      </w:r>
    </w:p>
    <w:p w:rsidR="00435850" w:rsidRDefault="00A40AF2" w:rsidP="00144943">
      <w:pPr>
        <w:tabs>
          <w:tab w:val="left" w:pos="4536"/>
        </w:tabs>
        <w:spacing w:after="120" w:line="360" w:lineRule="auto"/>
        <w:jc w:val="both"/>
      </w:pPr>
      <w:r>
        <w:rPr>
          <w:noProof/>
        </w:rPr>
        <mc:AlternateContent>
          <mc:Choice Requires="wps">
            <w:drawing>
              <wp:anchor distT="0" distB="0" distL="114300" distR="114300" simplePos="0" relativeHeight="251697152" behindDoc="1" locked="0" layoutInCell="1" allowOverlap="1" wp14:anchorId="5149A4AD" wp14:editId="113F6B66">
                <wp:simplePos x="0" y="0"/>
                <wp:positionH relativeFrom="column">
                  <wp:posOffset>3084195</wp:posOffset>
                </wp:positionH>
                <wp:positionV relativeFrom="paragraph">
                  <wp:posOffset>2402840</wp:posOffset>
                </wp:positionV>
                <wp:extent cx="2487930" cy="635"/>
                <wp:effectExtent l="0" t="0" r="0" b="0"/>
                <wp:wrapTight wrapText="bothSides">
                  <wp:wrapPolygon edited="0">
                    <wp:start x="0" y="0"/>
                    <wp:lineTo x="0" y="21600"/>
                    <wp:lineTo x="21600" y="21600"/>
                    <wp:lineTo x="21600" y="0"/>
                  </wp:wrapPolygon>
                </wp:wrapTight>
                <wp:docPr id="29" name="Szövegdoboz 29"/>
                <wp:cNvGraphicFramePr/>
                <a:graphic xmlns:a="http://schemas.openxmlformats.org/drawingml/2006/main">
                  <a:graphicData uri="http://schemas.microsoft.com/office/word/2010/wordprocessingShape">
                    <wps:wsp>
                      <wps:cNvSpPr txBox="1"/>
                      <wps:spPr>
                        <a:xfrm>
                          <a:off x="0" y="0"/>
                          <a:ext cx="2487930" cy="635"/>
                        </a:xfrm>
                        <a:prstGeom prst="rect">
                          <a:avLst/>
                        </a:prstGeom>
                        <a:solidFill>
                          <a:prstClr val="white"/>
                        </a:solidFill>
                        <a:ln>
                          <a:noFill/>
                        </a:ln>
                      </wps:spPr>
                      <wps:txbx>
                        <w:txbxContent>
                          <w:p w:rsidR="00167F40" w:rsidRPr="00541519" w:rsidRDefault="00167F40" w:rsidP="00A40AF2">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Pr>
                                <w:noProof/>
                              </w:rPr>
                              <w:t>3</w:t>
                            </w:r>
                            <w:r>
                              <w:rPr>
                                <w:noProof/>
                              </w:rPr>
                              <w:fldChar w:fldCharType="end"/>
                            </w:r>
                            <w:r>
                              <w:t xml:space="preserve">. ábra - A </w:t>
                            </w:r>
                            <w:proofErr w:type="spellStart"/>
                            <w:r>
                              <w:t>pure-pursuit</w:t>
                            </w:r>
                            <w:proofErr w:type="spellEnd"/>
                            <w:r>
                              <w:t xml:space="preserve"> követő </w:t>
                            </w:r>
                            <w:proofErr w:type="spellStart"/>
                            <w:r>
                              <w:t>modszer</w:t>
                            </w:r>
                            <w:proofErr w:type="spellEnd"/>
                            <w:r>
                              <w:t xml:space="preserve"> számítási összefüggései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9A4AD" id="Szövegdoboz 29" o:spid="_x0000_s1036" type="#_x0000_t202" style="position:absolute;left:0;text-align:left;margin-left:242.85pt;margin-top:189.2pt;width:195.9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" stroked="f">
                <v:textbox style="mso-fit-shape-to-text:t" inset="0,0,0,0">
                  <w:txbxContent>
                    <w:p w:rsidR="00167F40" w:rsidRPr="00541519" w:rsidRDefault="00167F40" w:rsidP="00A40AF2">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Pr>
                          <w:noProof/>
                        </w:rPr>
                        <w:t>3</w:t>
                      </w:r>
                      <w:r>
                        <w:rPr>
                          <w:noProof/>
                        </w:rPr>
                        <w:fldChar w:fldCharType="end"/>
                      </w:r>
                      <w:r>
                        <w:t xml:space="preserve">. ábra - A </w:t>
                      </w:r>
                      <w:proofErr w:type="spellStart"/>
                      <w:r>
                        <w:t>pure-pursuit</w:t>
                      </w:r>
                      <w:proofErr w:type="spellEnd"/>
                      <w:r>
                        <w:t xml:space="preserve"> követő </w:t>
                      </w:r>
                      <w:proofErr w:type="spellStart"/>
                      <w:r>
                        <w:t>modszer</w:t>
                      </w:r>
                      <w:proofErr w:type="spellEnd"/>
                      <w:r>
                        <w:t xml:space="preserve"> számítási összefüggései [3]</w:t>
                      </w:r>
                    </w:p>
                  </w:txbxContent>
                </v:textbox>
                <w10:wrap type="tight"/>
              </v:shape>
            </w:pict>
          </mc:Fallback>
        </mc:AlternateContent>
      </w:r>
      <w:r w:rsidRPr="00A40AF2">
        <w:rPr>
          <w:noProof/>
        </w:rPr>
        <w:drawing>
          <wp:anchor distT="0" distB="0" distL="114300" distR="114300" simplePos="0" relativeHeight="251695104" behindDoc="1" locked="0" layoutInCell="1" allowOverlap="1">
            <wp:simplePos x="0" y="0"/>
            <wp:positionH relativeFrom="margin">
              <wp:align>right</wp:align>
            </wp:positionH>
            <wp:positionV relativeFrom="margin">
              <wp:posOffset>608330</wp:posOffset>
            </wp:positionV>
            <wp:extent cx="2487930" cy="2339340"/>
            <wp:effectExtent l="0" t="0" r="7620" b="3810"/>
            <wp:wrapTight wrapText="bothSides">
              <wp:wrapPolygon edited="0">
                <wp:start x="0" y="0"/>
                <wp:lineTo x="0" y="21459"/>
                <wp:lineTo x="21501" y="21459"/>
                <wp:lineTo x="21501"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7930" cy="2339340"/>
                    </a:xfrm>
                    <a:prstGeom prst="rect">
                      <a:avLst/>
                    </a:prstGeom>
                    <a:noFill/>
                    <a:ln>
                      <a:noFill/>
                    </a:ln>
                  </pic:spPr>
                </pic:pic>
              </a:graphicData>
            </a:graphic>
            <wp14:sizeRelH relativeFrom="page">
              <wp14:pctWidth>0</wp14:pctWidth>
            </wp14:sizeRelH>
            <wp14:sizeRelV relativeFrom="page">
              <wp14:pctHeight>0</wp14:pctHeight>
            </wp14:sizeRelV>
          </wp:anchor>
        </w:drawing>
      </w:r>
      <w:r w:rsidR="00753696">
        <w:t xml:space="preserve">Ugyan a </w:t>
      </w:r>
      <w:proofErr w:type="spellStart"/>
      <w:r w:rsidR="00753696">
        <w:t>pure-pursuit</w:t>
      </w:r>
      <w:proofErr w:type="spellEnd"/>
      <w:r w:rsidR="00753696">
        <w:t xml:space="preserve"> trajektória követési módszer önmagában egyszerű, azonban az</w:t>
      </w:r>
      <w:r w:rsidRPr="00A40AF2">
        <w:rPr>
          <w:noProof/>
        </w:rPr>
        <w:t xml:space="preserve"> </w:t>
      </w:r>
      <w:r w:rsidR="00753696">
        <w:t xml:space="preserve"> előretekintési pont eléréséig eltelt időben bekövetkezett változások nincsenek hatással a jármű mozgására. </w:t>
      </w:r>
      <w:r w:rsidR="00435850">
        <w:t>Amennyiben a jármű haladása során az előr</w:t>
      </w:r>
      <w:r w:rsidR="00F76A22">
        <w:t xml:space="preserve">e eltervezett útvonal változik - </w:t>
      </w:r>
      <w:r w:rsidR="00435850">
        <w:t>pé</w:t>
      </w:r>
      <w:r w:rsidR="00F76A22">
        <w:t xml:space="preserve">ldául mozgó akadályok hatására vagy a jármű orientációjának megváltozása (megcsúszás, külső fizikai behatás) miatt – úgy az előre tekintési pont is lekerülhet a kívánt útvonalról. </w:t>
      </w:r>
      <w:r w:rsidR="00046F15">
        <w:t>Ennek hatására a követési hibák mértéke növekedhet, valamint a követés megbízhatósága csökkenhet. Ennek elkerülésére egy jól működő eljárás lehet, ha az előretekintési pont és azzal az előretekintési távolság az idő függvényében folyamatosan frissítésre kerül a tervezett útvonalat figyelembe véve.</w:t>
      </w:r>
      <w:r w:rsidR="00426949">
        <w:t xml:space="preserve"> Az eljárás effektív hatása növelhető, ha a szabályzási ciklusok száma adaptívan az útvonal összetettsége szerint változik [3].</w:t>
      </w:r>
    </w:p>
    <w:p w:rsidR="00435850" w:rsidRDefault="00AA1233" w:rsidP="00144943">
      <w:pPr>
        <w:tabs>
          <w:tab w:val="left" w:pos="4536"/>
        </w:tabs>
        <w:spacing w:after="120" w:line="360" w:lineRule="auto"/>
        <w:jc w:val="both"/>
      </w:pPr>
      <w:r>
        <w:t xml:space="preserve">A négykerekű járműveknél – legyen az valós méretű személyautó vagy modell, akár autonóm vagy ember által irányított – a kerekek és az útfelület közti tapadási </w:t>
      </w:r>
      <w:r w:rsidR="00CC49BF">
        <w:t>viszonyok, valamint a jármű súlypontjából adó</w:t>
      </w:r>
      <w:r>
        <w:t xml:space="preserve">dó </w:t>
      </w:r>
      <w:r w:rsidR="00CC49BF">
        <w:t>borulékonyság mind befolyásolják azt, hogy adott köríven haladva mekkora mértékű gyorsulással és sebességgel haladhat a jármű. Kisebb sugarú köríven haladva intenzív gyorsítással a hajtott kerekek túlléphetik az adott felületre érvényes tapadási súrlódási együttható által meghatározott küszöbértéket, amelynek következtében a kerekek oldal irányba – a körív külső irányába – megcsúszhatnak. A túl nagy sebesség is ugyan ezt a jelenséget idézheti elő. Úgy gondolom, hogy ezen projekt esetében csak akkor kell ilyen hatásokkal számolnom, ha tervezett a hajtott kerekek motorjainak cseréje. Ugyanis a</w:t>
      </w:r>
      <w:r w:rsidR="00435850">
        <w:t>z első verzióban felhasznált</w:t>
      </w:r>
      <w:r w:rsidR="00CC49BF">
        <w:t xml:space="preserve"> </w:t>
      </w:r>
      <w:proofErr w:type="spellStart"/>
      <w:r w:rsidR="00CC49BF">
        <w:t>Dynamixel</w:t>
      </w:r>
      <w:proofErr w:type="spellEnd"/>
      <w:r w:rsidR="00CC49BF">
        <w:t xml:space="preserve"> </w:t>
      </w:r>
      <w:r w:rsidR="00435850">
        <w:t>XL430-as motorok nagy áttételének köszönhetően, a jármű súlyához és kerekek tapadási felületéhet viszonyítva sem nagy gyorsulás, sem pedig olyan nagy sebesség nem érhető el amely a fent leírt jelenség kialakulásához vezetne.</w:t>
      </w:r>
    </w:p>
    <w:p w:rsidR="00095EF2" w:rsidRPr="00AC33E1" w:rsidRDefault="00095EF2" w:rsidP="00144943">
      <w:pPr>
        <w:tabs>
          <w:tab w:val="left" w:pos="4536"/>
        </w:tabs>
        <w:spacing w:after="120" w:line="360" w:lineRule="auto"/>
        <w:jc w:val="both"/>
      </w:pPr>
    </w:p>
    <w:p w:rsidR="00F43DE3" w:rsidRDefault="00F43DE3" w:rsidP="00C27361">
      <w:pPr>
        <w:pStyle w:val="Cmsor1"/>
        <w:spacing w:line="360" w:lineRule="auto"/>
      </w:pPr>
      <w:bookmarkStart w:id="25" w:name="_Toc75621316"/>
      <w:r>
        <w:lastRenderedPageBreak/>
        <w:t>A projekt további menete</w:t>
      </w:r>
      <w:bookmarkEnd w:id="25"/>
    </w:p>
    <w:p w:rsidR="00F43DE3" w:rsidRDefault="00F43DE3" w:rsidP="00C27361">
      <w:pPr>
        <w:spacing w:after="120" w:line="360" w:lineRule="auto"/>
        <w:jc w:val="both"/>
      </w:pPr>
      <w:r>
        <w:t>Következő lépésként úgy gondolom, hogy elsősorban a kormányzás fizikai megvalósításának ter</w:t>
      </w:r>
      <w:r w:rsidR="004F3C99">
        <w:t xml:space="preserve">veit szűkséges lefektetnem. Az </w:t>
      </w:r>
      <w:proofErr w:type="spellStart"/>
      <w:r w:rsidR="004F3C99">
        <w:t>Ackerman</w:t>
      </w:r>
      <w:proofErr w:type="spellEnd"/>
      <w:r>
        <w:t xml:space="preserve"> kormányzás kiszámítását és kivitelezését. Amennyiben így teljes egészében összeáll az jármű első verziója, a projekt folytatódhat a szoftveres fejlesztéssel. A robot jelenlegi verziója elég merev, szerkezetileg masszív. A súlya kicsit 2kg felett van. Úgy gondolom az első tengely beépítésével sem lesz 2,5kg-nál nehezebb ami még nem túl nagy súly a mozgáshoz a rendelkezésre álló </w:t>
      </w:r>
      <w:proofErr w:type="spellStart"/>
      <w:r>
        <w:t>Dynamixel</w:t>
      </w:r>
      <w:proofErr w:type="spellEnd"/>
      <w:r>
        <w:t xml:space="preserve"> motorokkal, emellett megfelelő tapadást eredményez minden felületen a kerekeknek.</w:t>
      </w:r>
    </w:p>
    <w:p w:rsidR="00F43DE3" w:rsidRDefault="00F43DE3" w:rsidP="00C27361">
      <w:pPr>
        <w:spacing w:after="120" w:line="360" w:lineRule="auto"/>
        <w:jc w:val="both"/>
      </w:pPr>
      <w:r>
        <w:t xml:space="preserve">A </w:t>
      </w:r>
      <w:proofErr w:type="spellStart"/>
      <w:r>
        <w:t>Jetson</w:t>
      </w:r>
      <w:proofErr w:type="spellEnd"/>
      <w:r>
        <w:t xml:space="preserve"> operációs rendszerének telepítése után a ROS megfelelő verziójának kiválasztásával és annak telepítésével megkezdődhet a jármű szoftveres modelljének felépítése. Ezen folyamat során meghatározhatók azok az elemek, amelyek közvetlen kapcsolatban vannak egymással, definiálhatók a közlő és feliratkozó szerepek. Ezen feladatok elvégzésével létrejöhet az az alap, amely alkalmas egy algoritmus alapján történő mozgások végrehajtására.</w:t>
      </w:r>
    </w:p>
    <w:p w:rsidR="00F43DE3" w:rsidRDefault="00F43DE3" w:rsidP="00C27361">
      <w:pPr>
        <w:spacing w:after="120" w:line="360" w:lineRule="auto"/>
        <w:jc w:val="both"/>
      </w:pPr>
      <w:r>
        <w:t xml:space="preserve">Azt követően létre hozható pl. az </w:t>
      </w:r>
      <w:proofErr w:type="spellStart"/>
      <w:r>
        <w:t>ackermann</w:t>
      </w:r>
      <w:proofErr w:type="spellEnd"/>
      <w:r>
        <w:t xml:space="preserve"> bicikli modell nyomvonal követéshez. Létrehozható a LIDAR adatokat fogadó objektum létrehozása, valamint a többi objektum a pl. a motorok szabályzása.</w:t>
      </w:r>
    </w:p>
    <w:p w:rsidR="007C5DF4" w:rsidRDefault="00F43DE3" w:rsidP="00C27361">
      <w:pPr>
        <w:spacing w:after="120" w:line="360" w:lineRule="auto"/>
        <w:jc w:val="both"/>
      </w:pPr>
      <w:r>
        <w:t xml:space="preserve">Természetesen ezen felül vannak még elvégzendő feladatok, úgymint az </w:t>
      </w:r>
      <w:proofErr w:type="spellStart"/>
      <w:r>
        <w:t>openCR</w:t>
      </w:r>
      <w:proofErr w:type="spellEnd"/>
      <w:r>
        <w:t xml:space="preserve"> vezérlő működésének és kezelésének megismerése, valamint a szoftverek megtervezése. Úgy gondolom ezen felül is felmerülnek majd olyan feladatok amelyeket egyelőre nem látok. Úgy gondolom ezek meghatározására a projekt fejlesztés közben és konzultációk során lesz alkalmam.</w:t>
      </w:r>
    </w:p>
    <w:p w:rsidR="007C5DF4" w:rsidRDefault="007C5DF4" w:rsidP="00E91E67">
      <w:pPr>
        <w:pStyle w:val="Cmsor1"/>
        <w:pageBreakBefore/>
        <w:numPr>
          <w:ilvl w:val="0"/>
          <w:numId w:val="3"/>
        </w:numPr>
        <w:jc w:val="center"/>
        <w:rPr>
          <w:b w:val="0"/>
          <w:bCs w:val="0"/>
          <w:color w:val="800000"/>
          <w:kern w:val="0"/>
          <w:sz w:val="24"/>
          <w:szCs w:val="24"/>
        </w:rPr>
      </w:pPr>
      <w:bookmarkStart w:id="26" w:name="_Toc75621317"/>
      <w:r>
        <w:rPr>
          <w:rFonts w:eastAsia="Arial" w:cs="Arial"/>
        </w:rPr>
        <w:lastRenderedPageBreak/>
        <w:t>Irodalomjegyzék</w:t>
      </w:r>
      <w:bookmarkEnd w:id="26"/>
    </w:p>
    <w:p w:rsidR="00E91E67" w:rsidRPr="00E91E67" w:rsidRDefault="00E91E67" w:rsidP="00E91E67"/>
    <w:p w:rsidR="00F009BC" w:rsidRDefault="008A6A8E" w:rsidP="00F009BC">
      <w:pPr>
        <w:pStyle w:val="Szvegtrzs"/>
        <w:ind w:left="708" w:hanging="708"/>
        <w:rPr>
          <w:iCs/>
        </w:rPr>
      </w:pPr>
      <w:r>
        <w:t>[1]</w:t>
      </w:r>
      <w:r>
        <w:tab/>
        <w:t xml:space="preserve">Mike Anderson: </w:t>
      </w:r>
      <w:proofErr w:type="spellStart"/>
      <w:r w:rsidRPr="008A6A8E">
        <w:rPr>
          <w:i/>
          <w:iCs/>
        </w:rPr>
        <w:t>Introduction</w:t>
      </w:r>
      <w:proofErr w:type="spellEnd"/>
      <w:r w:rsidRPr="008A6A8E">
        <w:rPr>
          <w:i/>
          <w:iCs/>
        </w:rPr>
        <w:t xml:space="preserve"> </w:t>
      </w:r>
      <w:proofErr w:type="spellStart"/>
      <w:r w:rsidRPr="008A6A8E">
        <w:rPr>
          <w:i/>
          <w:iCs/>
        </w:rPr>
        <w:t>to</w:t>
      </w:r>
      <w:proofErr w:type="spellEnd"/>
      <w:r w:rsidRPr="008A6A8E">
        <w:rPr>
          <w:i/>
          <w:iCs/>
        </w:rPr>
        <w:t xml:space="preserve"> </w:t>
      </w:r>
      <w:proofErr w:type="spellStart"/>
      <w:r w:rsidRPr="008A6A8E">
        <w:rPr>
          <w:i/>
          <w:iCs/>
        </w:rPr>
        <w:t>the</w:t>
      </w:r>
      <w:proofErr w:type="spellEnd"/>
      <w:r w:rsidRPr="008A6A8E">
        <w:rPr>
          <w:i/>
          <w:iCs/>
        </w:rPr>
        <w:t xml:space="preserve"> Robot </w:t>
      </w:r>
      <w:proofErr w:type="spellStart"/>
      <w:r w:rsidRPr="008A6A8E">
        <w:rPr>
          <w:i/>
          <w:iCs/>
        </w:rPr>
        <w:t>Operating</w:t>
      </w:r>
      <w:proofErr w:type="spellEnd"/>
      <w:r w:rsidRPr="008A6A8E">
        <w:rPr>
          <w:i/>
          <w:iCs/>
        </w:rPr>
        <w:t xml:space="preserve"> System (ROS) </w:t>
      </w:r>
      <w:proofErr w:type="spellStart"/>
      <w:r w:rsidRPr="008A6A8E">
        <w:rPr>
          <w:i/>
          <w:iCs/>
        </w:rPr>
        <w:t>Middleware</w:t>
      </w:r>
      <w:proofErr w:type="spellEnd"/>
      <w:r w:rsidR="00F009BC">
        <w:rPr>
          <w:i/>
          <w:iCs/>
        </w:rPr>
        <w:t xml:space="preserve"> </w:t>
      </w:r>
      <w:r w:rsidR="00F009BC">
        <w:rPr>
          <w:iCs/>
        </w:rPr>
        <w:t>konferencia előadás</w:t>
      </w:r>
    </w:p>
    <w:p w:rsidR="008A6A8E" w:rsidRPr="00F009BC" w:rsidRDefault="00F009BC" w:rsidP="00F009BC">
      <w:pPr>
        <w:pStyle w:val="Szvegtrzs"/>
        <w:ind w:left="708"/>
        <w:rPr>
          <w:iCs/>
        </w:rPr>
      </w:pPr>
      <w:hyperlink r:id="rId19" w:history="1">
        <w:r>
          <w:rPr>
            <w:rStyle w:val="Hiperhivatkozs"/>
          </w:rPr>
          <w:t>https://www.youtube.com/watch?v=L_WEtwiC0ds</w:t>
        </w:r>
      </w:hyperlink>
      <w:r>
        <w:t xml:space="preserve"> (2021.06.22)</w:t>
      </w:r>
    </w:p>
    <w:p w:rsidR="00F009BC" w:rsidRDefault="00F009BC">
      <w:pPr>
        <w:pStyle w:val="Szvegtrzs"/>
      </w:pPr>
      <w:r>
        <w:rPr>
          <w:iCs/>
        </w:rPr>
        <w:tab/>
      </w:r>
      <w:hyperlink r:id="rId20" w:history="1">
        <w:r>
          <w:rPr>
            <w:rStyle w:val="Hiperhivatkozs"/>
          </w:rPr>
          <w:t>https://elinux.org/images/1/11/IntroductionToROS_Anderson.pdf</w:t>
        </w:r>
      </w:hyperlink>
      <w:r>
        <w:t xml:space="preserve"> (2021.06.22)</w:t>
      </w:r>
    </w:p>
    <w:p w:rsidR="00C83C52" w:rsidRPr="00D6747D" w:rsidRDefault="00C83C52" w:rsidP="00D6747D">
      <w:pPr>
        <w:pStyle w:val="Szvegtrzs"/>
        <w:ind w:left="708" w:hanging="708"/>
        <w:rPr>
          <w:i/>
          <w:iCs/>
        </w:rPr>
      </w:pPr>
      <w:r>
        <w:t>[2]</w:t>
      </w:r>
      <w:r>
        <w:tab/>
      </w:r>
      <w:proofErr w:type="spellStart"/>
      <w:r w:rsidRPr="00C83C52">
        <w:t>Xiaohui</w:t>
      </w:r>
      <w:proofErr w:type="spellEnd"/>
      <w:r w:rsidRPr="00C83C52">
        <w:t xml:space="preserve"> Li, </w:t>
      </w:r>
      <w:proofErr w:type="spellStart"/>
      <w:r w:rsidRPr="00C83C52">
        <w:t>Zhenping</w:t>
      </w:r>
      <w:proofErr w:type="spellEnd"/>
      <w:r w:rsidRPr="00C83C52">
        <w:t xml:space="preserve"> Sun, </w:t>
      </w:r>
      <w:proofErr w:type="spellStart"/>
      <w:r w:rsidRPr="00C83C52">
        <w:t>Qingyang</w:t>
      </w:r>
      <w:proofErr w:type="spellEnd"/>
      <w:r w:rsidRPr="00C83C52">
        <w:t xml:space="preserve"> </w:t>
      </w:r>
      <w:proofErr w:type="spellStart"/>
      <w:r w:rsidRPr="00C83C52">
        <w:t>Chen</w:t>
      </w:r>
      <w:proofErr w:type="spellEnd"/>
      <w:r w:rsidRPr="00C83C52">
        <w:t xml:space="preserve"> and </w:t>
      </w:r>
      <w:proofErr w:type="spellStart"/>
      <w:r w:rsidRPr="00C83C52">
        <w:t>Daxue</w:t>
      </w:r>
      <w:proofErr w:type="spellEnd"/>
      <w:r w:rsidRPr="00C83C52">
        <w:t xml:space="preserve"> </w:t>
      </w:r>
      <w:proofErr w:type="spellStart"/>
      <w:r w:rsidRPr="00C83C52">
        <w:t>Liu</w:t>
      </w:r>
      <w:proofErr w:type="spellEnd"/>
      <w:r w:rsidR="00D6747D">
        <w:t xml:space="preserve">: </w:t>
      </w:r>
      <w:r w:rsidR="00D6747D" w:rsidRPr="00D6747D">
        <w:rPr>
          <w:i/>
          <w:iCs/>
        </w:rPr>
        <w:t xml:space="preserve">An </w:t>
      </w:r>
      <w:proofErr w:type="spellStart"/>
      <w:r w:rsidR="00D6747D" w:rsidRPr="00D6747D">
        <w:rPr>
          <w:i/>
          <w:iCs/>
        </w:rPr>
        <w:t>Adaptive</w:t>
      </w:r>
      <w:proofErr w:type="spellEnd"/>
      <w:r w:rsidR="00D6747D" w:rsidRPr="00D6747D">
        <w:rPr>
          <w:i/>
          <w:iCs/>
        </w:rPr>
        <w:t xml:space="preserve"> </w:t>
      </w:r>
      <w:proofErr w:type="spellStart"/>
      <w:r w:rsidR="00D6747D" w:rsidRPr="00D6747D">
        <w:rPr>
          <w:i/>
          <w:iCs/>
        </w:rPr>
        <w:t>Preview</w:t>
      </w:r>
      <w:proofErr w:type="spellEnd"/>
      <w:r w:rsidR="00D6747D" w:rsidRPr="00D6747D">
        <w:rPr>
          <w:i/>
          <w:iCs/>
        </w:rPr>
        <w:t xml:space="preserve"> </w:t>
      </w:r>
      <w:proofErr w:type="spellStart"/>
      <w:r w:rsidR="00D6747D" w:rsidRPr="00D6747D">
        <w:rPr>
          <w:i/>
          <w:iCs/>
        </w:rPr>
        <w:t>Path</w:t>
      </w:r>
      <w:proofErr w:type="spellEnd"/>
      <w:r w:rsidR="00D6747D" w:rsidRPr="00D6747D">
        <w:rPr>
          <w:i/>
          <w:iCs/>
        </w:rPr>
        <w:t xml:space="preserve"> </w:t>
      </w:r>
      <w:proofErr w:type="spellStart"/>
      <w:r w:rsidR="00D6747D" w:rsidRPr="00D6747D">
        <w:rPr>
          <w:i/>
          <w:iCs/>
        </w:rPr>
        <w:t>Tracker</w:t>
      </w:r>
      <w:proofErr w:type="spellEnd"/>
      <w:r w:rsidR="00D6747D" w:rsidRPr="00D6747D">
        <w:rPr>
          <w:i/>
          <w:iCs/>
        </w:rPr>
        <w:t xml:space="preserve"> </w:t>
      </w:r>
      <w:proofErr w:type="spellStart"/>
      <w:r w:rsidR="00D6747D" w:rsidRPr="00D6747D">
        <w:rPr>
          <w:i/>
          <w:iCs/>
        </w:rPr>
        <w:t>for</w:t>
      </w:r>
      <w:proofErr w:type="spellEnd"/>
      <w:r w:rsidR="00D6747D" w:rsidRPr="00D6747D">
        <w:rPr>
          <w:i/>
          <w:iCs/>
        </w:rPr>
        <w:t xml:space="preserve"> </w:t>
      </w:r>
      <w:proofErr w:type="spellStart"/>
      <w:r w:rsidR="00D6747D" w:rsidRPr="00D6747D">
        <w:rPr>
          <w:i/>
          <w:iCs/>
        </w:rPr>
        <w:t>Off-Road</w:t>
      </w:r>
      <w:proofErr w:type="spellEnd"/>
      <w:r w:rsidR="00D6747D" w:rsidRPr="00D6747D">
        <w:rPr>
          <w:i/>
          <w:iCs/>
        </w:rPr>
        <w:t xml:space="preserve"> </w:t>
      </w:r>
      <w:proofErr w:type="spellStart"/>
      <w:r w:rsidR="00D6747D" w:rsidRPr="00D6747D">
        <w:rPr>
          <w:i/>
          <w:iCs/>
        </w:rPr>
        <w:t>Autonomous</w:t>
      </w:r>
      <w:proofErr w:type="spellEnd"/>
      <w:r w:rsidR="00D6747D">
        <w:rPr>
          <w:i/>
          <w:iCs/>
        </w:rPr>
        <w:t xml:space="preserve"> </w:t>
      </w:r>
      <w:proofErr w:type="spellStart"/>
      <w:r w:rsidR="00D6747D" w:rsidRPr="00D6747D">
        <w:rPr>
          <w:i/>
          <w:iCs/>
        </w:rPr>
        <w:t>Driving</w:t>
      </w:r>
      <w:proofErr w:type="spellEnd"/>
      <w:r w:rsidR="00435850">
        <w:rPr>
          <w:i/>
          <w:iCs/>
        </w:rPr>
        <w:t xml:space="preserve"> 2013</w:t>
      </w:r>
    </w:p>
    <w:p w:rsidR="007C5DF4" w:rsidRPr="00435850" w:rsidRDefault="00435850" w:rsidP="00435850">
      <w:pPr>
        <w:pStyle w:val="Szvegtrzs"/>
        <w:ind w:left="708" w:hanging="708"/>
        <w:rPr>
          <w:i/>
          <w:iCs/>
        </w:rPr>
      </w:pPr>
      <w:r>
        <w:rPr>
          <w:rFonts w:cs="Arial"/>
          <w:color w:val="800000"/>
        </w:rPr>
        <w:t>[3]</w:t>
      </w:r>
      <w:r>
        <w:rPr>
          <w:rFonts w:cs="Arial"/>
          <w:color w:val="800000"/>
        </w:rPr>
        <w:tab/>
        <w:t xml:space="preserve">Szépe Tamás: </w:t>
      </w:r>
      <w:r w:rsidRPr="00435850">
        <w:rPr>
          <w:i/>
          <w:iCs/>
        </w:rPr>
        <w:t xml:space="preserve">Robot </w:t>
      </w:r>
      <w:proofErr w:type="spellStart"/>
      <w:r w:rsidRPr="00435850">
        <w:rPr>
          <w:i/>
          <w:iCs/>
        </w:rPr>
        <w:t>aktuáto</w:t>
      </w:r>
      <w:r>
        <w:rPr>
          <w:i/>
          <w:iCs/>
        </w:rPr>
        <w:t>r</w:t>
      </w:r>
      <w:proofErr w:type="spellEnd"/>
      <w:r>
        <w:rPr>
          <w:i/>
          <w:iCs/>
        </w:rPr>
        <w:t xml:space="preserve">, trajektória követés és fuzzy </w:t>
      </w:r>
      <w:r w:rsidRPr="00435850">
        <w:rPr>
          <w:i/>
          <w:iCs/>
        </w:rPr>
        <w:t>irányítás optimalizálása</w:t>
      </w:r>
      <w:r>
        <w:rPr>
          <w:i/>
          <w:iCs/>
        </w:rPr>
        <w:t xml:space="preserve"> 2015</w:t>
      </w:r>
    </w:p>
    <w:p w:rsidR="007C5DF4" w:rsidRDefault="007C5DF4" w:rsidP="00E91E67">
      <w:pPr>
        <w:pStyle w:val="Cmsor1"/>
        <w:pageBreakBefore/>
        <w:numPr>
          <w:ilvl w:val="0"/>
          <w:numId w:val="3"/>
        </w:numPr>
        <w:spacing w:after="120"/>
        <w:jc w:val="center"/>
      </w:pPr>
      <w:bookmarkStart w:id="27" w:name="_Toc75621318"/>
      <w:r>
        <w:lastRenderedPageBreak/>
        <w:t>Mellékletek</w:t>
      </w:r>
      <w:bookmarkEnd w:id="27"/>
    </w:p>
    <w:sectPr w:rsidR="007C5DF4" w:rsidSect="00F1430A">
      <w:footerReference w:type="default" r:id="rId21"/>
      <w:type w:val="continuous"/>
      <w:pgSz w:w="11906" w:h="16838"/>
      <w:pgMar w:top="1418" w:right="1418" w:bottom="1418" w:left="1701" w:header="1134" w:footer="1134" w:gutter="0"/>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009F" w:rsidRDefault="00B4009F">
      <w:r>
        <w:separator/>
      </w:r>
    </w:p>
  </w:endnote>
  <w:endnote w:type="continuationSeparator" w:id="0">
    <w:p w:rsidR="00B4009F" w:rsidRDefault="00B400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OpenSymbol">
    <w:altName w:val="Calibri"/>
    <w:charset w:val="01"/>
    <w:family w:val="auto"/>
    <w:pitch w:val="variable"/>
  </w:font>
  <w:font w:name="Arial">
    <w:panose1 w:val="020B0604020202020204"/>
    <w:charset w:val="00"/>
    <w:family w:val="swiss"/>
    <w:pitch w:val="variable"/>
    <w:sig w:usb0="E0002AFF" w:usb1="C0007843" w:usb2="00000009" w:usb3="00000000" w:csb0="000001FF" w:csb1="00000000"/>
  </w:font>
  <w:font w:name="Linux Libertine G">
    <w:altName w:val="Times New Roman"/>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Martel">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Yu Mincho">
    <w:altName w:val="Yu Gothic"/>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7F40" w:rsidRDefault="00167F4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009F" w:rsidRDefault="00B4009F">
      <w:r>
        <w:separator/>
      </w:r>
    </w:p>
  </w:footnote>
  <w:footnote w:type="continuationSeparator" w:id="0">
    <w:p w:rsidR="00B4009F" w:rsidRDefault="00B400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4ABED426"/>
    <w:lvl w:ilvl="0">
      <w:start w:val="1"/>
      <w:numFmt w:val="decimal"/>
      <w:pStyle w:val="Szmozottlista"/>
      <w:lvlText w:val="%1."/>
      <w:lvlJc w:val="left"/>
      <w:pPr>
        <w:tabs>
          <w:tab w:val="num" w:pos="360"/>
        </w:tabs>
        <w:ind w:left="360" w:hanging="360"/>
      </w:pPr>
      <w:rPr>
        <w:rFonts w:cs="Times New Roman"/>
      </w:rPr>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2"/>
    <w:multiLevelType w:val="multilevel"/>
    <w:tmpl w:val="9EA47648"/>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4" w15:restartNumberingAfterBreak="0">
    <w:nsid w:val="0DBF04E5"/>
    <w:multiLevelType w:val="hybridMultilevel"/>
    <w:tmpl w:val="E5F4799C"/>
    <w:lvl w:ilvl="0" w:tplc="F26A7C20">
      <w:start w:val="1"/>
      <w:numFmt w:val="decimal"/>
      <w:pStyle w:val="Referencia"/>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2023210B"/>
    <w:multiLevelType w:val="multilevel"/>
    <w:tmpl w:val="6822775E"/>
    <w:lvl w:ilvl="0">
      <w:start w:val="1"/>
      <w:numFmt w:val="decimal"/>
      <w:pStyle w:val="Cmsor1"/>
      <w:lvlText w:val="%1"/>
      <w:lvlJc w:val="left"/>
      <w:pPr>
        <w:ind w:left="432" w:hanging="432"/>
      </w:pPr>
      <w:rPr>
        <w:rFonts w:cs="Times New Roman"/>
      </w:rPr>
    </w:lvl>
    <w:lvl w:ilvl="1">
      <w:start w:val="1"/>
      <w:numFmt w:val="decimal"/>
      <w:pStyle w:val="Cmsor2"/>
      <w:lvlText w:val="%1.%2"/>
      <w:lvlJc w:val="left"/>
      <w:pPr>
        <w:ind w:left="576" w:hanging="576"/>
      </w:pPr>
      <w:rPr>
        <w:rFonts w:cs="Times New Roman"/>
      </w:rPr>
    </w:lvl>
    <w:lvl w:ilvl="2">
      <w:start w:val="1"/>
      <w:numFmt w:val="decimal"/>
      <w:pStyle w:val="Cmsor3"/>
      <w:lvlText w:val="%1.%2.%3"/>
      <w:lvlJc w:val="left"/>
      <w:pPr>
        <w:ind w:left="720" w:hanging="720"/>
      </w:pPr>
      <w:rPr>
        <w:rFonts w:cs="Times New Roman"/>
      </w:rPr>
    </w:lvl>
    <w:lvl w:ilvl="3">
      <w:start w:val="1"/>
      <w:numFmt w:val="decimal"/>
      <w:pStyle w:val="Cmsor4"/>
      <w:lvlText w:val="%1.%2.%3.%4"/>
      <w:lvlJc w:val="left"/>
      <w:pPr>
        <w:ind w:left="864" w:hanging="864"/>
      </w:pPr>
      <w:rPr>
        <w:rFonts w:cs="Times New Roman"/>
      </w:rPr>
    </w:lvl>
    <w:lvl w:ilvl="4">
      <w:start w:val="1"/>
      <w:numFmt w:val="decimal"/>
      <w:pStyle w:val="Cmsor5"/>
      <w:lvlText w:val="%1.%2.%3.%4.%5"/>
      <w:lvlJc w:val="left"/>
      <w:pPr>
        <w:ind w:left="1008" w:hanging="1008"/>
      </w:pPr>
      <w:rPr>
        <w:rFonts w:cs="Times New Roman"/>
      </w:rPr>
    </w:lvl>
    <w:lvl w:ilvl="5">
      <w:start w:val="1"/>
      <w:numFmt w:val="decimal"/>
      <w:pStyle w:val="Cmsor6"/>
      <w:lvlText w:val="%1.%2.%3.%4.%5.%6"/>
      <w:lvlJc w:val="left"/>
      <w:pPr>
        <w:ind w:left="1152" w:hanging="1152"/>
      </w:pPr>
      <w:rPr>
        <w:rFonts w:cs="Times New Roman"/>
      </w:rPr>
    </w:lvl>
    <w:lvl w:ilvl="6">
      <w:start w:val="1"/>
      <w:numFmt w:val="decimal"/>
      <w:pStyle w:val="Cmsor7"/>
      <w:lvlText w:val="%1.%2.%3.%4.%5.%6.%7"/>
      <w:lvlJc w:val="left"/>
      <w:pPr>
        <w:ind w:left="1296" w:hanging="1296"/>
      </w:pPr>
      <w:rPr>
        <w:rFonts w:cs="Times New Roman"/>
      </w:rPr>
    </w:lvl>
    <w:lvl w:ilvl="7">
      <w:start w:val="1"/>
      <w:numFmt w:val="decimal"/>
      <w:pStyle w:val="Cmsor8"/>
      <w:lvlText w:val="%1.%2.%3.%4.%5.%6.%7.%8"/>
      <w:lvlJc w:val="left"/>
      <w:pPr>
        <w:ind w:left="1440" w:hanging="1440"/>
      </w:pPr>
      <w:rPr>
        <w:rFonts w:cs="Times New Roman"/>
      </w:rPr>
    </w:lvl>
    <w:lvl w:ilvl="8">
      <w:start w:val="1"/>
      <w:numFmt w:val="decimal"/>
      <w:pStyle w:val="Cmsor9"/>
      <w:lvlText w:val="%1.%2.%3.%4.%5.%6.%7.%8.%9"/>
      <w:lvlJc w:val="left"/>
      <w:pPr>
        <w:ind w:left="1584" w:hanging="1584"/>
      </w:pPr>
      <w:rPr>
        <w:rFonts w:cs="Times New Roman"/>
      </w:rPr>
    </w:lvl>
  </w:abstractNum>
  <w:abstractNum w:abstractNumId="6" w15:restartNumberingAfterBreak="0">
    <w:nsid w:val="2C3A5808"/>
    <w:multiLevelType w:val="multilevel"/>
    <w:tmpl w:val="E3523B86"/>
    <w:lvl w:ilvl="0">
      <w:start w:val="1"/>
      <w:numFmt w:val="decimal"/>
      <w:pStyle w:val="TablazatCim"/>
      <w:suff w:val="space"/>
      <w:lvlText w:val="%1."/>
      <w:lvlJc w:val="center"/>
      <w:pPr>
        <w:ind w:left="1980" w:hanging="360"/>
      </w:pPr>
      <w:rPr>
        <w:rFonts w:ascii="Times New Roman" w:hAnsi="Times New Roman" w:cs="Times New Roman" w:hint="default"/>
        <w:b/>
        <w:i w:val="0"/>
        <w:sz w:val="24"/>
      </w:rPr>
    </w:lvl>
    <w:lvl w:ilvl="1">
      <w:start w:val="1"/>
      <w:numFmt w:val="lowerLetter"/>
      <w:lvlText w:val="%2."/>
      <w:lvlJc w:val="left"/>
      <w:pPr>
        <w:ind w:left="2700" w:hanging="360"/>
      </w:pPr>
      <w:rPr>
        <w:rFonts w:cs="Times New Roman" w:hint="default"/>
      </w:rPr>
    </w:lvl>
    <w:lvl w:ilvl="2">
      <w:start w:val="1"/>
      <w:numFmt w:val="lowerRoman"/>
      <w:lvlText w:val="%3."/>
      <w:lvlJc w:val="right"/>
      <w:pPr>
        <w:ind w:left="3420" w:hanging="180"/>
      </w:pPr>
      <w:rPr>
        <w:rFonts w:cs="Times New Roman" w:hint="default"/>
      </w:rPr>
    </w:lvl>
    <w:lvl w:ilvl="3">
      <w:start w:val="1"/>
      <w:numFmt w:val="decimal"/>
      <w:lvlText w:val="%4."/>
      <w:lvlJc w:val="left"/>
      <w:pPr>
        <w:ind w:left="4140" w:hanging="360"/>
      </w:pPr>
      <w:rPr>
        <w:rFonts w:cs="Times New Roman" w:hint="default"/>
      </w:rPr>
    </w:lvl>
    <w:lvl w:ilvl="4">
      <w:start w:val="1"/>
      <w:numFmt w:val="lowerLetter"/>
      <w:lvlText w:val="%5."/>
      <w:lvlJc w:val="left"/>
      <w:pPr>
        <w:ind w:left="4860" w:hanging="360"/>
      </w:pPr>
      <w:rPr>
        <w:rFonts w:cs="Times New Roman" w:hint="default"/>
      </w:rPr>
    </w:lvl>
    <w:lvl w:ilvl="5">
      <w:start w:val="1"/>
      <w:numFmt w:val="lowerRoman"/>
      <w:lvlText w:val="%6."/>
      <w:lvlJc w:val="right"/>
      <w:pPr>
        <w:ind w:left="5580" w:hanging="180"/>
      </w:pPr>
      <w:rPr>
        <w:rFonts w:cs="Times New Roman" w:hint="default"/>
      </w:rPr>
    </w:lvl>
    <w:lvl w:ilvl="6">
      <w:start w:val="1"/>
      <w:numFmt w:val="decimal"/>
      <w:lvlText w:val="%7."/>
      <w:lvlJc w:val="left"/>
      <w:pPr>
        <w:ind w:left="6300" w:hanging="360"/>
      </w:pPr>
      <w:rPr>
        <w:rFonts w:cs="Times New Roman" w:hint="default"/>
      </w:rPr>
    </w:lvl>
    <w:lvl w:ilvl="7">
      <w:start w:val="1"/>
      <w:numFmt w:val="lowerLetter"/>
      <w:lvlText w:val="%8."/>
      <w:lvlJc w:val="left"/>
      <w:pPr>
        <w:ind w:left="7020" w:hanging="360"/>
      </w:pPr>
      <w:rPr>
        <w:rFonts w:cs="Times New Roman" w:hint="default"/>
      </w:rPr>
    </w:lvl>
    <w:lvl w:ilvl="8">
      <w:start w:val="1"/>
      <w:numFmt w:val="lowerRoman"/>
      <w:lvlText w:val="%9."/>
      <w:lvlJc w:val="right"/>
      <w:pPr>
        <w:ind w:left="7740" w:hanging="180"/>
      </w:pPr>
      <w:rPr>
        <w:rFonts w:cs="Times New Roman" w:hint="default"/>
      </w:rPr>
    </w:lvl>
  </w:abstractNum>
  <w:abstractNum w:abstractNumId="7" w15:restartNumberingAfterBreak="0">
    <w:nsid w:val="339B74AF"/>
    <w:multiLevelType w:val="hybridMultilevel"/>
    <w:tmpl w:val="6A129A5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77E7308"/>
    <w:multiLevelType w:val="hybridMultilevel"/>
    <w:tmpl w:val="AD32D4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52850568"/>
    <w:multiLevelType w:val="hybridMultilevel"/>
    <w:tmpl w:val="1CF2CD5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0" w15:restartNumberingAfterBreak="0">
    <w:nsid w:val="640977E3"/>
    <w:multiLevelType w:val="hybridMultilevel"/>
    <w:tmpl w:val="1068E7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C9C7C89"/>
    <w:multiLevelType w:val="hybridMultilevel"/>
    <w:tmpl w:val="DDA23688"/>
    <w:lvl w:ilvl="0" w:tplc="6BAE8294">
      <w:start w:val="1"/>
      <w:numFmt w:val="decimal"/>
      <w:pStyle w:val="KodreszletCim"/>
      <w:lvlText w:val="%1."/>
      <w:lvlJc w:val="left"/>
      <w:pPr>
        <w:tabs>
          <w:tab w:val="num" w:pos="680"/>
        </w:tabs>
        <w:ind w:left="680" w:hanging="340"/>
      </w:pPr>
      <w:rPr>
        <w:rFonts w:hint="default"/>
      </w:rPr>
    </w:lvl>
    <w:lvl w:ilvl="1" w:tplc="040E0019" w:tentative="1">
      <w:start w:val="1"/>
      <w:numFmt w:val="lowerLetter"/>
      <w:lvlText w:val="%2."/>
      <w:lvlJc w:val="left"/>
      <w:pPr>
        <w:tabs>
          <w:tab w:val="num" w:pos="1440"/>
        </w:tabs>
        <w:ind w:left="1440" w:hanging="360"/>
      </w:pPr>
    </w:lvl>
    <w:lvl w:ilvl="2" w:tplc="040E001B" w:tentative="1">
      <w:start w:val="1"/>
      <w:numFmt w:val="lowerRoman"/>
      <w:lvlText w:val="%3."/>
      <w:lvlJc w:val="right"/>
      <w:pPr>
        <w:tabs>
          <w:tab w:val="num" w:pos="2160"/>
        </w:tabs>
        <w:ind w:left="2160" w:hanging="180"/>
      </w:pPr>
    </w:lvl>
    <w:lvl w:ilvl="3" w:tplc="040E000F" w:tentative="1">
      <w:start w:val="1"/>
      <w:numFmt w:val="decimal"/>
      <w:lvlText w:val="%4."/>
      <w:lvlJc w:val="left"/>
      <w:pPr>
        <w:tabs>
          <w:tab w:val="num" w:pos="2880"/>
        </w:tabs>
        <w:ind w:left="2880" w:hanging="360"/>
      </w:pPr>
    </w:lvl>
    <w:lvl w:ilvl="4" w:tplc="040E0019" w:tentative="1">
      <w:start w:val="1"/>
      <w:numFmt w:val="lowerLetter"/>
      <w:lvlText w:val="%5."/>
      <w:lvlJc w:val="left"/>
      <w:pPr>
        <w:tabs>
          <w:tab w:val="num" w:pos="3600"/>
        </w:tabs>
        <w:ind w:left="3600" w:hanging="360"/>
      </w:pPr>
    </w:lvl>
    <w:lvl w:ilvl="5" w:tplc="040E001B" w:tentative="1">
      <w:start w:val="1"/>
      <w:numFmt w:val="lowerRoman"/>
      <w:lvlText w:val="%6."/>
      <w:lvlJc w:val="right"/>
      <w:pPr>
        <w:tabs>
          <w:tab w:val="num" w:pos="4320"/>
        </w:tabs>
        <w:ind w:left="4320" w:hanging="180"/>
      </w:pPr>
    </w:lvl>
    <w:lvl w:ilvl="6" w:tplc="040E000F" w:tentative="1">
      <w:start w:val="1"/>
      <w:numFmt w:val="decimal"/>
      <w:lvlText w:val="%7."/>
      <w:lvlJc w:val="left"/>
      <w:pPr>
        <w:tabs>
          <w:tab w:val="num" w:pos="5040"/>
        </w:tabs>
        <w:ind w:left="5040" w:hanging="360"/>
      </w:pPr>
    </w:lvl>
    <w:lvl w:ilvl="7" w:tplc="040E0019" w:tentative="1">
      <w:start w:val="1"/>
      <w:numFmt w:val="lowerLetter"/>
      <w:lvlText w:val="%8."/>
      <w:lvlJc w:val="left"/>
      <w:pPr>
        <w:tabs>
          <w:tab w:val="num" w:pos="5760"/>
        </w:tabs>
        <w:ind w:left="5760" w:hanging="360"/>
      </w:pPr>
    </w:lvl>
    <w:lvl w:ilvl="8" w:tplc="040E001B" w:tentative="1">
      <w:start w:val="1"/>
      <w:numFmt w:val="lowerRoman"/>
      <w:lvlText w:val="%9."/>
      <w:lvlJc w:val="right"/>
      <w:pPr>
        <w:tabs>
          <w:tab w:val="num" w:pos="6480"/>
        </w:tabs>
        <w:ind w:left="6480" w:hanging="180"/>
      </w:pPr>
    </w:lvl>
  </w:abstractNum>
  <w:abstractNum w:abstractNumId="12" w15:restartNumberingAfterBreak="0">
    <w:nsid w:val="72FA2BD6"/>
    <w:multiLevelType w:val="multilevel"/>
    <w:tmpl w:val="59BAB7BE"/>
    <w:lvl w:ilvl="0">
      <w:start w:val="1"/>
      <w:numFmt w:val="decimal"/>
      <w:pStyle w:val="AbraAlairas"/>
      <w:suff w:val="space"/>
      <w:lvlText w:val="%1."/>
      <w:lvlJc w:val="center"/>
      <w:pPr>
        <w:ind w:left="1980" w:hanging="360"/>
      </w:pPr>
      <w:rPr>
        <w:rFonts w:cs="Times New Roman" w:hint="default"/>
        <w:b/>
        <w:i w:val="0"/>
      </w:rPr>
    </w:lvl>
    <w:lvl w:ilvl="1">
      <w:start w:val="1"/>
      <w:numFmt w:val="lowerLetter"/>
      <w:lvlText w:val="%2."/>
      <w:lvlJc w:val="left"/>
      <w:pPr>
        <w:ind w:left="2700" w:hanging="360"/>
      </w:pPr>
      <w:rPr>
        <w:rFonts w:cs="Times New Roman" w:hint="default"/>
      </w:rPr>
    </w:lvl>
    <w:lvl w:ilvl="2">
      <w:start w:val="1"/>
      <w:numFmt w:val="lowerRoman"/>
      <w:lvlText w:val="%3."/>
      <w:lvlJc w:val="right"/>
      <w:pPr>
        <w:ind w:left="3420" w:hanging="180"/>
      </w:pPr>
      <w:rPr>
        <w:rFonts w:cs="Times New Roman" w:hint="default"/>
      </w:rPr>
    </w:lvl>
    <w:lvl w:ilvl="3">
      <w:start w:val="1"/>
      <w:numFmt w:val="decimal"/>
      <w:lvlText w:val="%4."/>
      <w:lvlJc w:val="left"/>
      <w:pPr>
        <w:ind w:left="4140" w:hanging="360"/>
      </w:pPr>
      <w:rPr>
        <w:rFonts w:cs="Times New Roman" w:hint="default"/>
      </w:rPr>
    </w:lvl>
    <w:lvl w:ilvl="4">
      <w:start w:val="1"/>
      <w:numFmt w:val="lowerLetter"/>
      <w:lvlText w:val="%5."/>
      <w:lvlJc w:val="left"/>
      <w:pPr>
        <w:ind w:left="4860" w:hanging="360"/>
      </w:pPr>
      <w:rPr>
        <w:rFonts w:cs="Times New Roman" w:hint="default"/>
      </w:rPr>
    </w:lvl>
    <w:lvl w:ilvl="5">
      <w:start w:val="1"/>
      <w:numFmt w:val="lowerRoman"/>
      <w:lvlText w:val="%6."/>
      <w:lvlJc w:val="right"/>
      <w:pPr>
        <w:ind w:left="5580" w:hanging="180"/>
      </w:pPr>
      <w:rPr>
        <w:rFonts w:cs="Times New Roman" w:hint="default"/>
      </w:rPr>
    </w:lvl>
    <w:lvl w:ilvl="6">
      <w:start w:val="1"/>
      <w:numFmt w:val="decimal"/>
      <w:lvlText w:val="%7."/>
      <w:lvlJc w:val="left"/>
      <w:pPr>
        <w:ind w:left="6300" w:hanging="360"/>
      </w:pPr>
      <w:rPr>
        <w:rFonts w:cs="Times New Roman" w:hint="default"/>
      </w:rPr>
    </w:lvl>
    <w:lvl w:ilvl="7">
      <w:start w:val="1"/>
      <w:numFmt w:val="lowerLetter"/>
      <w:lvlText w:val="%8."/>
      <w:lvlJc w:val="left"/>
      <w:pPr>
        <w:ind w:left="7020" w:hanging="360"/>
      </w:pPr>
      <w:rPr>
        <w:rFonts w:cs="Times New Roman" w:hint="default"/>
      </w:rPr>
    </w:lvl>
    <w:lvl w:ilvl="8">
      <w:start w:val="1"/>
      <w:numFmt w:val="lowerRoman"/>
      <w:lvlText w:val="%9."/>
      <w:lvlJc w:val="right"/>
      <w:pPr>
        <w:ind w:left="7740" w:hanging="180"/>
      </w:pPr>
      <w:rPr>
        <w:rFonts w:cs="Times New Roman" w:hint="default"/>
      </w:rPr>
    </w:lvl>
  </w:abstractNum>
  <w:abstractNum w:abstractNumId="13" w15:restartNumberingAfterBreak="0">
    <w:nsid w:val="7AAB4FAE"/>
    <w:multiLevelType w:val="hybridMultilevel"/>
    <w:tmpl w:val="9814A7BC"/>
    <w:lvl w:ilvl="0" w:tplc="780CFE64">
      <w:start w:val="1"/>
      <w:numFmt w:val="upperLetter"/>
      <w:pStyle w:val="Melleklet"/>
      <w:lvlText w:val="%1."/>
      <w:lvlJc w:val="left"/>
      <w:pPr>
        <w:ind w:left="45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
  </w:num>
  <w:num w:numId="2">
    <w:abstractNumId w:val="2"/>
  </w:num>
  <w:num w:numId="3">
    <w:abstractNumId w:val="3"/>
  </w:num>
  <w:num w:numId="4">
    <w:abstractNumId w:val="9"/>
  </w:num>
  <w:num w:numId="5">
    <w:abstractNumId w:val="8"/>
  </w:num>
  <w:num w:numId="6">
    <w:abstractNumId w:val="7"/>
  </w:num>
  <w:num w:numId="7">
    <w:abstractNumId w:val="10"/>
  </w:num>
  <w:num w:numId="8">
    <w:abstractNumId w:val="12"/>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12"/>
  </w:num>
  <w:num w:numId="19">
    <w:abstractNumId w:val="11"/>
  </w:num>
  <w:num w:numId="20">
    <w:abstractNumId w:val="13"/>
  </w:num>
  <w:num w:numId="21">
    <w:abstractNumId w:val="4"/>
  </w:num>
  <w:num w:numId="22">
    <w:abstractNumId w:val="0"/>
  </w:num>
  <w:num w:numId="23">
    <w:abstractNumId w:val="0"/>
  </w:num>
  <w:num w:numId="24">
    <w:abstractNumId w:val="6"/>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838"/>
    <w:rsid w:val="000232D2"/>
    <w:rsid w:val="000257D6"/>
    <w:rsid w:val="00027AB1"/>
    <w:rsid w:val="000325A2"/>
    <w:rsid w:val="00041081"/>
    <w:rsid w:val="00046F15"/>
    <w:rsid w:val="00076511"/>
    <w:rsid w:val="00095EF2"/>
    <w:rsid w:val="000A6678"/>
    <w:rsid w:val="000B3838"/>
    <w:rsid w:val="000C5994"/>
    <w:rsid w:val="000E55D9"/>
    <w:rsid w:val="000F19BE"/>
    <w:rsid w:val="000F4426"/>
    <w:rsid w:val="00116857"/>
    <w:rsid w:val="00127F14"/>
    <w:rsid w:val="00144943"/>
    <w:rsid w:val="0016021B"/>
    <w:rsid w:val="00167F40"/>
    <w:rsid w:val="001C5C16"/>
    <w:rsid w:val="00221738"/>
    <w:rsid w:val="0022768F"/>
    <w:rsid w:val="00245AA4"/>
    <w:rsid w:val="00246093"/>
    <w:rsid w:val="002625BC"/>
    <w:rsid w:val="002632B1"/>
    <w:rsid w:val="0028347B"/>
    <w:rsid w:val="002E1D65"/>
    <w:rsid w:val="002E5361"/>
    <w:rsid w:val="0031045F"/>
    <w:rsid w:val="003277A5"/>
    <w:rsid w:val="00332991"/>
    <w:rsid w:val="00342386"/>
    <w:rsid w:val="00385CC9"/>
    <w:rsid w:val="00392534"/>
    <w:rsid w:val="003E184A"/>
    <w:rsid w:val="003E31DA"/>
    <w:rsid w:val="003E524D"/>
    <w:rsid w:val="003E62DA"/>
    <w:rsid w:val="00426949"/>
    <w:rsid w:val="004307A2"/>
    <w:rsid w:val="00435850"/>
    <w:rsid w:val="00454A31"/>
    <w:rsid w:val="004557B3"/>
    <w:rsid w:val="00485D00"/>
    <w:rsid w:val="0049127A"/>
    <w:rsid w:val="0049493B"/>
    <w:rsid w:val="004A668C"/>
    <w:rsid w:val="004C1394"/>
    <w:rsid w:val="004F3504"/>
    <w:rsid w:val="004F3C99"/>
    <w:rsid w:val="004F7854"/>
    <w:rsid w:val="005230FA"/>
    <w:rsid w:val="00563D91"/>
    <w:rsid w:val="00583118"/>
    <w:rsid w:val="005A5623"/>
    <w:rsid w:val="005F7D14"/>
    <w:rsid w:val="006306A0"/>
    <w:rsid w:val="006563C7"/>
    <w:rsid w:val="00660ABB"/>
    <w:rsid w:val="00670F01"/>
    <w:rsid w:val="00684543"/>
    <w:rsid w:val="006C6FEC"/>
    <w:rsid w:val="006E41C5"/>
    <w:rsid w:val="006F524F"/>
    <w:rsid w:val="006F6337"/>
    <w:rsid w:val="0070743E"/>
    <w:rsid w:val="00721937"/>
    <w:rsid w:val="007324C5"/>
    <w:rsid w:val="0073632A"/>
    <w:rsid w:val="00740B83"/>
    <w:rsid w:val="00753696"/>
    <w:rsid w:val="0079594E"/>
    <w:rsid w:val="007B7C7E"/>
    <w:rsid w:val="007C5DF4"/>
    <w:rsid w:val="007F57C5"/>
    <w:rsid w:val="008255AE"/>
    <w:rsid w:val="00884FCD"/>
    <w:rsid w:val="008A148C"/>
    <w:rsid w:val="008A435B"/>
    <w:rsid w:val="008A6A8E"/>
    <w:rsid w:val="008B3AA1"/>
    <w:rsid w:val="008C27C0"/>
    <w:rsid w:val="008C56D8"/>
    <w:rsid w:val="008E5C17"/>
    <w:rsid w:val="008E67E1"/>
    <w:rsid w:val="0091454C"/>
    <w:rsid w:val="00990487"/>
    <w:rsid w:val="0099496A"/>
    <w:rsid w:val="00997303"/>
    <w:rsid w:val="009D359A"/>
    <w:rsid w:val="009D4C0C"/>
    <w:rsid w:val="009D55AB"/>
    <w:rsid w:val="009E75A1"/>
    <w:rsid w:val="009F0CA1"/>
    <w:rsid w:val="00A00958"/>
    <w:rsid w:val="00A40AF2"/>
    <w:rsid w:val="00A60224"/>
    <w:rsid w:val="00A6676B"/>
    <w:rsid w:val="00A876FE"/>
    <w:rsid w:val="00AA1233"/>
    <w:rsid w:val="00AA3AF4"/>
    <w:rsid w:val="00AC33E1"/>
    <w:rsid w:val="00AD6416"/>
    <w:rsid w:val="00AE4667"/>
    <w:rsid w:val="00B103A3"/>
    <w:rsid w:val="00B114E5"/>
    <w:rsid w:val="00B32212"/>
    <w:rsid w:val="00B4009F"/>
    <w:rsid w:val="00B7155C"/>
    <w:rsid w:val="00BC65CB"/>
    <w:rsid w:val="00BE075D"/>
    <w:rsid w:val="00C02F15"/>
    <w:rsid w:val="00C2084D"/>
    <w:rsid w:val="00C27361"/>
    <w:rsid w:val="00C44965"/>
    <w:rsid w:val="00C4725B"/>
    <w:rsid w:val="00C56AED"/>
    <w:rsid w:val="00C836BA"/>
    <w:rsid w:val="00C83C52"/>
    <w:rsid w:val="00C853D5"/>
    <w:rsid w:val="00C94A63"/>
    <w:rsid w:val="00CA3072"/>
    <w:rsid w:val="00CC49BF"/>
    <w:rsid w:val="00D00A86"/>
    <w:rsid w:val="00D100C8"/>
    <w:rsid w:val="00D236F4"/>
    <w:rsid w:val="00D42C3D"/>
    <w:rsid w:val="00D6747D"/>
    <w:rsid w:val="00DA0C33"/>
    <w:rsid w:val="00DC0D81"/>
    <w:rsid w:val="00DC3796"/>
    <w:rsid w:val="00DE0E7F"/>
    <w:rsid w:val="00DE26DA"/>
    <w:rsid w:val="00DE4EE0"/>
    <w:rsid w:val="00DF651E"/>
    <w:rsid w:val="00E3215F"/>
    <w:rsid w:val="00E44CA8"/>
    <w:rsid w:val="00E91E67"/>
    <w:rsid w:val="00EA4DF4"/>
    <w:rsid w:val="00EB0853"/>
    <w:rsid w:val="00EC17BA"/>
    <w:rsid w:val="00EE03AC"/>
    <w:rsid w:val="00EE195D"/>
    <w:rsid w:val="00EE793D"/>
    <w:rsid w:val="00F009BC"/>
    <w:rsid w:val="00F1430A"/>
    <w:rsid w:val="00F371D3"/>
    <w:rsid w:val="00F43AC3"/>
    <w:rsid w:val="00F43DE3"/>
    <w:rsid w:val="00F631F2"/>
    <w:rsid w:val="00F65059"/>
    <w:rsid w:val="00F76A22"/>
    <w:rsid w:val="00F87DAB"/>
    <w:rsid w:val="00FA3CFE"/>
    <w:rsid w:val="00FC606C"/>
    <w:rsid w:val="00FC6AC6"/>
    <w:rsid w:val="00FD3EBF"/>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997EBD6"/>
  <w15:chartTrackingRefBased/>
  <w15:docId w15:val="{29EBAB36-C12B-4ED4-A4F1-DF81EB973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C27361"/>
    <w:rPr>
      <w:sz w:val="24"/>
      <w:szCs w:val="24"/>
      <w:lang w:eastAsia="en-US"/>
    </w:rPr>
  </w:style>
  <w:style w:type="paragraph" w:styleId="Cmsor1">
    <w:name w:val="heading 1"/>
    <w:basedOn w:val="Norml"/>
    <w:next w:val="Norml"/>
    <w:link w:val="Cmsor1Char"/>
    <w:qFormat/>
    <w:rsid w:val="00C27361"/>
    <w:pPr>
      <w:keepNext/>
      <w:numPr>
        <w:numId w:val="25"/>
      </w:numPr>
      <w:spacing w:before="240" w:after="60"/>
      <w:outlineLvl w:val="0"/>
    </w:pPr>
    <w:rPr>
      <w:b/>
      <w:bCs/>
      <w:kern w:val="32"/>
      <w:sz w:val="32"/>
      <w:szCs w:val="32"/>
    </w:rPr>
  </w:style>
  <w:style w:type="paragraph" w:styleId="Cmsor2">
    <w:name w:val="heading 2"/>
    <w:basedOn w:val="Norml"/>
    <w:next w:val="Norml"/>
    <w:link w:val="Cmsor2Char"/>
    <w:qFormat/>
    <w:rsid w:val="00C27361"/>
    <w:pPr>
      <w:keepNext/>
      <w:numPr>
        <w:ilvl w:val="1"/>
        <w:numId w:val="25"/>
      </w:numPr>
      <w:spacing w:before="240" w:after="60"/>
      <w:outlineLvl w:val="1"/>
    </w:pPr>
    <w:rPr>
      <w:b/>
      <w:bCs/>
      <w:i/>
      <w:iCs/>
      <w:sz w:val="28"/>
      <w:szCs w:val="28"/>
    </w:rPr>
  </w:style>
  <w:style w:type="paragraph" w:styleId="Cmsor3">
    <w:name w:val="heading 3"/>
    <w:basedOn w:val="Norml"/>
    <w:next w:val="Norml"/>
    <w:link w:val="Cmsor3Char"/>
    <w:qFormat/>
    <w:rsid w:val="00C27361"/>
    <w:pPr>
      <w:keepNext/>
      <w:numPr>
        <w:ilvl w:val="2"/>
        <w:numId w:val="25"/>
      </w:numPr>
      <w:spacing w:before="240" w:after="60"/>
      <w:outlineLvl w:val="2"/>
    </w:pPr>
    <w:rPr>
      <w:b/>
      <w:bCs/>
      <w:sz w:val="26"/>
      <w:szCs w:val="26"/>
    </w:rPr>
  </w:style>
  <w:style w:type="paragraph" w:styleId="Cmsor4">
    <w:name w:val="heading 4"/>
    <w:basedOn w:val="Norml"/>
    <w:next w:val="Norml"/>
    <w:link w:val="Cmsor4Char"/>
    <w:qFormat/>
    <w:rsid w:val="00C27361"/>
    <w:pPr>
      <w:keepNext/>
      <w:numPr>
        <w:ilvl w:val="3"/>
        <w:numId w:val="25"/>
      </w:numPr>
      <w:spacing w:before="240" w:after="60"/>
      <w:outlineLvl w:val="3"/>
    </w:pPr>
    <w:rPr>
      <w:b/>
      <w:bCs/>
      <w:sz w:val="28"/>
      <w:szCs w:val="28"/>
    </w:rPr>
  </w:style>
  <w:style w:type="paragraph" w:styleId="Cmsor5">
    <w:name w:val="heading 5"/>
    <w:basedOn w:val="Norml"/>
    <w:next w:val="Norml"/>
    <w:link w:val="Cmsor5Char"/>
    <w:qFormat/>
    <w:rsid w:val="00C27361"/>
    <w:pPr>
      <w:numPr>
        <w:ilvl w:val="4"/>
        <w:numId w:val="25"/>
      </w:numPr>
      <w:spacing w:before="240" w:after="60"/>
      <w:outlineLvl w:val="4"/>
    </w:pPr>
    <w:rPr>
      <w:b/>
      <w:bCs/>
      <w:i/>
      <w:iCs/>
      <w:sz w:val="26"/>
      <w:szCs w:val="26"/>
    </w:rPr>
  </w:style>
  <w:style w:type="paragraph" w:styleId="Cmsor6">
    <w:name w:val="heading 6"/>
    <w:basedOn w:val="Norml"/>
    <w:next w:val="Norml"/>
    <w:link w:val="Cmsor6Char"/>
    <w:qFormat/>
    <w:rsid w:val="00C27361"/>
    <w:pPr>
      <w:numPr>
        <w:ilvl w:val="5"/>
        <w:numId w:val="25"/>
      </w:numPr>
      <w:spacing w:before="240" w:after="60"/>
      <w:outlineLvl w:val="5"/>
    </w:pPr>
    <w:rPr>
      <w:b/>
      <w:bCs/>
      <w:sz w:val="22"/>
      <w:szCs w:val="22"/>
    </w:rPr>
  </w:style>
  <w:style w:type="paragraph" w:styleId="Cmsor7">
    <w:name w:val="heading 7"/>
    <w:basedOn w:val="Norml"/>
    <w:next w:val="Norml"/>
    <w:link w:val="Cmsor7Char"/>
    <w:qFormat/>
    <w:rsid w:val="00C27361"/>
    <w:pPr>
      <w:numPr>
        <w:ilvl w:val="6"/>
        <w:numId w:val="25"/>
      </w:numPr>
      <w:spacing w:before="240" w:after="60"/>
      <w:outlineLvl w:val="6"/>
    </w:pPr>
  </w:style>
  <w:style w:type="paragraph" w:styleId="Cmsor8">
    <w:name w:val="heading 8"/>
    <w:basedOn w:val="Norml"/>
    <w:next w:val="Norml"/>
    <w:link w:val="Cmsor8Char"/>
    <w:qFormat/>
    <w:rsid w:val="00C27361"/>
    <w:pPr>
      <w:numPr>
        <w:ilvl w:val="7"/>
        <w:numId w:val="25"/>
      </w:numPr>
      <w:spacing w:before="240" w:after="60"/>
      <w:outlineLvl w:val="7"/>
    </w:pPr>
    <w:rPr>
      <w:i/>
      <w:iCs/>
    </w:rPr>
  </w:style>
  <w:style w:type="paragraph" w:styleId="Cmsor9">
    <w:name w:val="heading 9"/>
    <w:basedOn w:val="Norml"/>
    <w:next w:val="Norml"/>
    <w:link w:val="Cmsor9Char"/>
    <w:qFormat/>
    <w:rsid w:val="00C27361"/>
    <w:pPr>
      <w:numPr>
        <w:ilvl w:val="8"/>
        <w:numId w:val="25"/>
      </w:numPr>
      <w:spacing w:before="240" w:after="60"/>
      <w:outlineLvl w:val="8"/>
    </w:pPr>
    <w:rPr>
      <w:rFonts w:ascii="Cambria" w:hAnsi="Cambria"/>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rsid w:val="00C27361"/>
    <w:pPr>
      <w:spacing w:after="120"/>
      <w:jc w:val="both"/>
    </w:pPr>
  </w:style>
  <w:style w:type="paragraph" w:styleId="Lista">
    <w:name w:val="List"/>
    <w:basedOn w:val="Szvegtrzs"/>
    <w:rPr>
      <w:rFonts w:ascii="Linux Libertine G" w:hAnsi="Linux Libertine G"/>
    </w:rPr>
  </w:style>
  <w:style w:type="paragraph" w:styleId="Kpalrs">
    <w:name w:val="caption"/>
    <w:basedOn w:val="Norml"/>
    <w:next w:val="Norml"/>
    <w:unhideWhenUsed/>
    <w:qFormat/>
    <w:rsid w:val="00C27361"/>
    <w:pPr>
      <w:spacing w:after="200"/>
    </w:pPr>
    <w:rPr>
      <w:i/>
      <w:iCs/>
      <w:color w:val="44546A" w:themeColor="text2"/>
      <w:sz w:val="18"/>
      <w:szCs w:val="18"/>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link w:val="lfejChar"/>
    <w:rsid w:val="00C27361"/>
    <w:pPr>
      <w:tabs>
        <w:tab w:val="center" w:pos="4680"/>
        <w:tab w:val="right" w:pos="9360"/>
      </w:tabs>
    </w:pPr>
  </w:style>
  <w:style w:type="paragraph" w:styleId="llb">
    <w:name w:val="footer"/>
    <w:basedOn w:val="Norml"/>
    <w:link w:val="llbChar"/>
    <w:uiPriority w:val="99"/>
    <w:rsid w:val="00C27361"/>
    <w:pPr>
      <w:tabs>
        <w:tab w:val="center" w:pos="4680"/>
        <w:tab w:val="right" w:pos="9360"/>
      </w:tabs>
    </w:pPr>
  </w:style>
  <w:style w:type="paragraph" w:styleId="Cm">
    <w:name w:val="Title"/>
    <w:basedOn w:val="Norml"/>
    <w:next w:val="Norml"/>
    <w:link w:val="CmChar"/>
    <w:qFormat/>
    <w:rsid w:val="00C27361"/>
    <w:pPr>
      <w:spacing w:before="2400" w:after="2400"/>
      <w:jc w:val="center"/>
      <w:outlineLvl w:val="0"/>
    </w:pPr>
    <w:rPr>
      <w:b/>
      <w:bCs/>
      <w:kern w:val="28"/>
      <w:sz w:val="48"/>
      <w:szCs w:val="48"/>
    </w:rPr>
  </w:style>
  <w:style w:type="paragraph" w:styleId="Idzet">
    <w:name w:val="Quote"/>
    <w:basedOn w:val="Norml"/>
    <w:qFormat/>
    <w:pPr>
      <w:spacing w:after="283"/>
      <w:ind w:left="567" w:right="567"/>
    </w:pPr>
  </w:style>
  <w:style w:type="paragraph" w:styleId="Alcm">
    <w:name w:val="Subtitle"/>
    <w:basedOn w:val="Norml"/>
    <w:next w:val="Norml"/>
    <w:link w:val="AlcmChar"/>
    <w:qFormat/>
    <w:rsid w:val="00C27361"/>
    <w:pPr>
      <w:numPr>
        <w:ilvl w:val="1"/>
      </w:numPr>
    </w:pPr>
    <w:rPr>
      <w:rFonts w:asciiTheme="majorHAnsi" w:eastAsiaTheme="majorEastAsia" w:hAnsiTheme="majorHAnsi" w:cstheme="majorBidi"/>
      <w:i/>
      <w:iCs/>
      <w:color w:val="4472C4" w:themeColor="accent1"/>
      <w:spacing w:val="15"/>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rPr>
  </w:style>
  <w:style w:type="character" w:styleId="Hiperhivatkozs">
    <w:name w:val="Hyperlink"/>
    <w:basedOn w:val="Bekezdsalapbettpusa"/>
    <w:uiPriority w:val="99"/>
    <w:rsid w:val="00C27361"/>
    <w:rPr>
      <w:rFonts w:cs="Times New Roman"/>
      <w:color w:val="0000FF"/>
      <w:u w:val="single"/>
    </w:rPr>
  </w:style>
  <w:style w:type="paragraph" w:styleId="TJ1">
    <w:name w:val="toc 1"/>
    <w:basedOn w:val="Norml"/>
    <w:next w:val="Norml"/>
    <w:autoRedefine/>
    <w:uiPriority w:val="39"/>
    <w:rsid w:val="00C27361"/>
    <w:pPr>
      <w:spacing w:after="100"/>
    </w:pPr>
  </w:style>
  <w:style w:type="paragraph" w:styleId="TJ2">
    <w:name w:val="toc 2"/>
    <w:basedOn w:val="Norml"/>
    <w:next w:val="Norml"/>
    <w:autoRedefine/>
    <w:uiPriority w:val="39"/>
    <w:rsid w:val="00C27361"/>
    <w:pPr>
      <w:spacing w:after="100"/>
      <w:ind w:left="240"/>
    </w:pPr>
  </w:style>
  <w:style w:type="paragraph" w:styleId="TJ3">
    <w:name w:val="toc 3"/>
    <w:basedOn w:val="Norml"/>
    <w:next w:val="Norml"/>
    <w:autoRedefine/>
    <w:uiPriority w:val="39"/>
    <w:rsid w:val="00C27361"/>
    <w:pPr>
      <w:spacing w:after="100"/>
      <w:ind w:left="480"/>
    </w:pPr>
  </w:style>
  <w:style w:type="paragraph" w:styleId="Listaszerbekezds">
    <w:name w:val="List Paragraph"/>
    <w:basedOn w:val="Norml"/>
    <w:uiPriority w:val="34"/>
    <w:qFormat/>
    <w:rsid w:val="00C27361"/>
    <w:pPr>
      <w:ind w:left="720"/>
      <w:contextualSpacing/>
    </w:pPr>
  </w:style>
  <w:style w:type="character" w:customStyle="1" w:styleId="SzvegtrzsChar">
    <w:name w:val="Szövegtörzs Char"/>
    <w:basedOn w:val="Bekezdsalapbettpusa"/>
    <w:link w:val="Szvegtrzs"/>
    <w:locked/>
    <w:rsid w:val="00C27361"/>
    <w:rPr>
      <w:sz w:val="24"/>
      <w:szCs w:val="24"/>
      <w:lang w:eastAsia="en-US"/>
    </w:rPr>
  </w:style>
  <w:style w:type="paragraph" w:customStyle="1" w:styleId="Abra">
    <w:name w:val="Abra"/>
    <w:basedOn w:val="Szvegtrzs"/>
    <w:next w:val="Norml"/>
    <w:rsid w:val="00C27361"/>
    <w:pPr>
      <w:keepNext/>
      <w:spacing w:before="240"/>
      <w:jc w:val="center"/>
    </w:pPr>
    <w:rPr>
      <w:noProof/>
      <w:lang w:val="en-US"/>
    </w:rPr>
  </w:style>
  <w:style w:type="paragraph" w:customStyle="1" w:styleId="AbraAlairas">
    <w:name w:val="AbraAlairas"/>
    <w:basedOn w:val="Szvegtrzs"/>
    <w:next w:val="Szvegtrzs"/>
    <w:rsid w:val="00C27361"/>
    <w:pPr>
      <w:numPr>
        <w:numId w:val="18"/>
      </w:numPr>
      <w:spacing w:after="240"/>
      <w:jc w:val="center"/>
    </w:pPr>
  </w:style>
  <w:style w:type="character" w:customStyle="1" w:styleId="AlcmChar">
    <w:name w:val="Alcím Char"/>
    <w:basedOn w:val="Bekezdsalapbettpusa"/>
    <w:link w:val="Alcm"/>
    <w:rsid w:val="00C27361"/>
    <w:rPr>
      <w:rFonts w:asciiTheme="majorHAnsi" w:eastAsiaTheme="majorEastAsia" w:hAnsiTheme="majorHAnsi" w:cstheme="majorBidi"/>
      <w:i/>
      <w:iCs/>
      <w:color w:val="4472C4" w:themeColor="accent1"/>
      <w:spacing w:val="15"/>
      <w:sz w:val="24"/>
      <w:szCs w:val="24"/>
      <w:lang w:eastAsia="en-US"/>
    </w:rPr>
  </w:style>
  <w:style w:type="paragraph" w:styleId="Buborkszveg">
    <w:name w:val="Balloon Text"/>
    <w:basedOn w:val="Norml"/>
    <w:link w:val="BuborkszvegChar"/>
    <w:semiHidden/>
    <w:rsid w:val="00C27361"/>
    <w:rPr>
      <w:rFonts w:ascii="Tahoma" w:hAnsi="Tahoma" w:cs="Tahoma"/>
      <w:sz w:val="16"/>
      <w:szCs w:val="16"/>
    </w:rPr>
  </w:style>
  <w:style w:type="character" w:customStyle="1" w:styleId="BuborkszvegChar">
    <w:name w:val="Buborékszöveg Char"/>
    <w:basedOn w:val="Bekezdsalapbettpusa"/>
    <w:link w:val="Buborkszveg"/>
    <w:semiHidden/>
    <w:rsid w:val="00C27361"/>
    <w:rPr>
      <w:rFonts w:ascii="Tahoma" w:hAnsi="Tahoma" w:cs="Tahoma"/>
      <w:sz w:val="16"/>
      <w:szCs w:val="16"/>
      <w:lang w:eastAsia="en-US"/>
    </w:rPr>
  </w:style>
  <w:style w:type="character" w:customStyle="1" w:styleId="CmChar">
    <w:name w:val="Cím Char"/>
    <w:basedOn w:val="Bekezdsalapbettpusa"/>
    <w:link w:val="Cm"/>
    <w:locked/>
    <w:rsid w:val="00C27361"/>
    <w:rPr>
      <w:b/>
      <w:bCs/>
      <w:kern w:val="28"/>
      <w:sz w:val="48"/>
      <w:szCs w:val="48"/>
      <w:lang w:eastAsia="en-US"/>
    </w:rPr>
  </w:style>
  <w:style w:type="character" w:customStyle="1" w:styleId="Cmsor1Char">
    <w:name w:val="Címsor 1 Char"/>
    <w:basedOn w:val="Bekezdsalapbettpusa"/>
    <w:link w:val="Cmsor1"/>
    <w:locked/>
    <w:rsid w:val="00C27361"/>
    <w:rPr>
      <w:b/>
      <w:bCs/>
      <w:kern w:val="32"/>
      <w:sz w:val="32"/>
      <w:szCs w:val="32"/>
      <w:lang w:eastAsia="en-US"/>
    </w:rPr>
  </w:style>
  <w:style w:type="character" w:customStyle="1" w:styleId="Cmsor2Char">
    <w:name w:val="Címsor 2 Char"/>
    <w:basedOn w:val="Bekezdsalapbettpusa"/>
    <w:link w:val="Cmsor2"/>
    <w:locked/>
    <w:rsid w:val="00C27361"/>
    <w:rPr>
      <w:b/>
      <w:bCs/>
      <w:i/>
      <w:iCs/>
      <w:sz w:val="28"/>
      <w:szCs w:val="28"/>
      <w:lang w:eastAsia="en-US"/>
    </w:rPr>
  </w:style>
  <w:style w:type="character" w:customStyle="1" w:styleId="Cmsor3Char">
    <w:name w:val="Címsor 3 Char"/>
    <w:basedOn w:val="Bekezdsalapbettpusa"/>
    <w:link w:val="Cmsor3"/>
    <w:locked/>
    <w:rsid w:val="00C27361"/>
    <w:rPr>
      <w:b/>
      <w:bCs/>
      <w:sz w:val="26"/>
      <w:szCs w:val="26"/>
      <w:lang w:eastAsia="en-US"/>
    </w:rPr>
  </w:style>
  <w:style w:type="character" w:customStyle="1" w:styleId="Cmsor4Char">
    <w:name w:val="Címsor 4 Char"/>
    <w:basedOn w:val="Bekezdsalapbettpusa"/>
    <w:link w:val="Cmsor4"/>
    <w:rsid w:val="00C27361"/>
    <w:rPr>
      <w:b/>
      <w:bCs/>
      <w:sz w:val="28"/>
      <w:szCs w:val="28"/>
      <w:lang w:eastAsia="en-US"/>
    </w:rPr>
  </w:style>
  <w:style w:type="character" w:customStyle="1" w:styleId="Cmsor5Char">
    <w:name w:val="Címsor 5 Char"/>
    <w:basedOn w:val="Bekezdsalapbettpusa"/>
    <w:link w:val="Cmsor5"/>
    <w:rsid w:val="00C27361"/>
    <w:rPr>
      <w:b/>
      <w:bCs/>
      <w:i/>
      <w:iCs/>
      <w:sz w:val="26"/>
      <w:szCs w:val="26"/>
      <w:lang w:eastAsia="en-US"/>
    </w:rPr>
  </w:style>
  <w:style w:type="character" w:customStyle="1" w:styleId="Cmsor6Char">
    <w:name w:val="Címsor 6 Char"/>
    <w:basedOn w:val="Bekezdsalapbettpusa"/>
    <w:link w:val="Cmsor6"/>
    <w:rsid w:val="00C27361"/>
    <w:rPr>
      <w:b/>
      <w:bCs/>
      <w:sz w:val="22"/>
      <w:szCs w:val="22"/>
      <w:lang w:eastAsia="en-US"/>
    </w:rPr>
  </w:style>
  <w:style w:type="character" w:customStyle="1" w:styleId="Cmsor7Char">
    <w:name w:val="Címsor 7 Char"/>
    <w:basedOn w:val="Bekezdsalapbettpusa"/>
    <w:link w:val="Cmsor7"/>
    <w:rsid w:val="00C27361"/>
    <w:rPr>
      <w:sz w:val="24"/>
      <w:szCs w:val="24"/>
      <w:lang w:eastAsia="en-US"/>
    </w:rPr>
  </w:style>
  <w:style w:type="character" w:customStyle="1" w:styleId="Cmsor8Char">
    <w:name w:val="Címsor 8 Char"/>
    <w:basedOn w:val="Bekezdsalapbettpusa"/>
    <w:link w:val="Cmsor8"/>
    <w:rsid w:val="00C27361"/>
    <w:rPr>
      <w:i/>
      <w:iCs/>
      <w:sz w:val="24"/>
      <w:szCs w:val="24"/>
      <w:lang w:eastAsia="en-US"/>
    </w:rPr>
  </w:style>
  <w:style w:type="character" w:customStyle="1" w:styleId="Cmsor9Char">
    <w:name w:val="Címsor 9 Char"/>
    <w:basedOn w:val="Bekezdsalapbettpusa"/>
    <w:link w:val="Cmsor9"/>
    <w:rsid w:val="00C27361"/>
    <w:rPr>
      <w:rFonts w:ascii="Cambria" w:hAnsi="Cambria"/>
      <w:sz w:val="22"/>
      <w:szCs w:val="22"/>
      <w:lang w:eastAsia="en-US"/>
    </w:rPr>
  </w:style>
  <w:style w:type="paragraph" w:customStyle="1" w:styleId="Default">
    <w:name w:val="Default"/>
    <w:rsid w:val="00C27361"/>
    <w:pPr>
      <w:autoSpaceDE w:val="0"/>
      <w:autoSpaceDN w:val="0"/>
      <w:adjustRightInd w:val="0"/>
    </w:pPr>
    <w:rPr>
      <w:rFonts w:ascii="Martel" w:hAnsi="Martel" w:cs="Martel"/>
      <w:color w:val="000000"/>
      <w:sz w:val="24"/>
      <w:szCs w:val="24"/>
      <w:lang w:eastAsia="ja-JP"/>
    </w:rPr>
  </w:style>
  <w:style w:type="paragraph" w:customStyle="1" w:styleId="DolgozatCim">
    <w:name w:val="DolgozatCim"/>
    <w:rsid w:val="00C27361"/>
    <w:pPr>
      <w:spacing w:before="2400" w:after="2400" w:line="276" w:lineRule="auto"/>
      <w:jc w:val="center"/>
    </w:pPr>
    <w:rPr>
      <w:b/>
      <w:bCs/>
      <w:kern w:val="28"/>
      <w:sz w:val="48"/>
      <w:szCs w:val="48"/>
      <w:lang w:eastAsia="en-US"/>
    </w:rPr>
  </w:style>
  <w:style w:type="paragraph" w:customStyle="1" w:styleId="EgyetemNev">
    <w:name w:val="EgyetemNev"/>
    <w:basedOn w:val="Norml"/>
    <w:rsid w:val="00C27361"/>
    <w:pPr>
      <w:spacing w:before="240" w:after="240"/>
      <w:jc w:val="center"/>
    </w:pPr>
    <w:rPr>
      <w:sz w:val="36"/>
      <w:szCs w:val="36"/>
    </w:rPr>
  </w:style>
  <w:style w:type="character" w:customStyle="1" w:styleId="lfejChar">
    <w:name w:val="Élőfej Char"/>
    <w:basedOn w:val="Bekezdsalapbettpusa"/>
    <w:link w:val="lfej"/>
    <w:locked/>
    <w:rsid w:val="00C27361"/>
    <w:rPr>
      <w:sz w:val="24"/>
      <w:szCs w:val="24"/>
      <w:lang w:eastAsia="en-US"/>
    </w:rPr>
  </w:style>
  <w:style w:type="character" w:customStyle="1" w:styleId="llbChar">
    <w:name w:val="Élőláb Char"/>
    <w:basedOn w:val="Bekezdsalapbettpusa"/>
    <w:link w:val="llb"/>
    <w:uiPriority w:val="99"/>
    <w:locked/>
    <w:rsid w:val="00C27361"/>
    <w:rPr>
      <w:sz w:val="24"/>
      <w:szCs w:val="24"/>
      <w:lang w:eastAsia="en-US"/>
    </w:rPr>
  </w:style>
  <w:style w:type="character" w:customStyle="1" w:styleId="Ershivatkozs1">
    <w:name w:val="Erős hivatkozás1"/>
    <w:basedOn w:val="Bekezdsalapbettpusa"/>
    <w:rsid w:val="00C27361"/>
    <w:rPr>
      <w:rFonts w:cs="Times New Roman"/>
      <w:b/>
      <w:sz w:val="24"/>
      <w:u w:val="single"/>
    </w:rPr>
  </w:style>
  <w:style w:type="character" w:customStyle="1" w:styleId="Erskiemels1">
    <w:name w:val="Erős kiemelés1"/>
    <w:basedOn w:val="Bekezdsalapbettpusa"/>
    <w:rsid w:val="00C27361"/>
    <w:rPr>
      <w:rFonts w:cs="Times New Roman"/>
      <w:b/>
      <w:i/>
      <w:sz w:val="24"/>
      <w:szCs w:val="24"/>
      <w:u w:val="single"/>
    </w:rPr>
  </w:style>
  <w:style w:type="character" w:customStyle="1" w:styleId="Finomhivatkozs1">
    <w:name w:val="Finom hivatkozás1"/>
    <w:basedOn w:val="Bekezdsalapbettpusa"/>
    <w:rsid w:val="00C27361"/>
    <w:rPr>
      <w:rFonts w:cs="Times New Roman"/>
      <w:sz w:val="24"/>
      <w:szCs w:val="24"/>
      <w:u w:val="single"/>
    </w:rPr>
  </w:style>
  <w:style w:type="character" w:customStyle="1" w:styleId="Finomkiemels1">
    <w:name w:val="Finom kiemelés1"/>
    <w:rsid w:val="00C27361"/>
    <w:rPr>
      <w:i/>
      <w:color w:val="5A5A5A"/>
    </w:rPr>
  </w:style>
  <w:style w:type="paragraph" w:customStyle="1" w:styleId="ForrasMegjeloles">
    <w:name w:val="ForrasMegjeloles"/>
    <w:basedOn w:val="AbraAlairas"/>
    <w:link w:val="ForrasMegjelolesChar"/>
    <w:rsid w:val="00C27361"/>
    <w:pPr>
      <w:ind w:left="0" w:firstLine="0"/>
    </w:pPr>
    <w:rPr>
      <w:i/>
    </w:rPr>
  </w:style>
  <w:style w:type="character" w:customStyle="1" w:styleId="ForrasMegjelolesChar">
    <w:name w:val="ForrasMegjeloles Char"/>
    <w:basedOn w:val="SzvegtrzsChar"/>
    <w:link w:val="ForrasMegjeloles"/>
    <w:locked/>
    <w:rsid w:val="00C27361"/>
    <w:rPr>
      <w:i/>
      <w:sz w:val="24"/>
      <w:szCs w:val="24"/>
      <w:lang w:eastAsia="en-US"/>
    </w:rPr>
  </w:style>
  <w:style w:type="paragraph" w:customStyle="1" w:styleId="HallgatoNeptun">
    <w:name w:val="HallgatoNeptun"/>
    <w:basedOn w:val="Norml"/>
    <w:rsid w:val="00C27361"/>
    <w:pPr>
      <w:spacing w:before="120" w:after="480"/>
      <w:jc w:val="center"/>
    </w:pPr>
    <w:rPr>
      <w:sz w:val="28"/>
      <w:szCs w:val="28"/>
    </w:rPr>
  </w:style>
  <w:style w:type="paragraph" w:customStyle="1" w:styleId="HallgatoNev">
    <w:name w:val="HallgatoNev"/>
    <w:basedOn w:val="Norml"/>
    <w:rsid w:val="00C27361"/>
    <w:pPr>
      <w:spacing w:before="720" w:after="120"/>
      <w:jc w:val="center"/>
    </w:pPr>
    <w:rPr>
      <w:b/>
      <w:sz w:val="36"/>
      <w:szCs w:val="36"/>
    </w:rPr>
  </w:style>
  <w:style w:type="character" w:customStyle="1" w:styleId="Helyrzszveg1">
    <w:name w:val="Helyőrző szöveg1"/>
    <w:basedOn w:val="Bekezdsalapbettpusa"/>
    <w:semiHidden/>
    <w:rsid w:val="00C27361"/>
    <w:rPr>
      <w:rFonts w:cs="Times New Roman"/>
      <w:color w:val="808080"/>
    </w:rPr>
  </w:style>
  <w:style w:type="paragraph" w:customStyle="1" w:styleId="Idzet1">
    <w:name w:val="Idézet1"/>
    <w:basedOn w:val="Norml"/>
    <w:next w:val="Norml"/>
    <w:link w:val="QuoteChar"/>
    <w:rsid w:val="00C27361"/>
    <w:rPr>
      <w:i/>
    </w:rPr>
  </w:style>
  <w:style w:type="character" w:customStyle="1" w:styleId="QuoteChar">
    <w:name w:val="Quote Char"/>
    <w:basedOn w:val="Bekezdsalapbettpusa"/>
    <w:link w:val="Idzet1"/>
    <w:locked/>
    <w:rsid w:val="00C27361"/>
    <w:rPr>
      <w:i/>
      <w:sz w:val="24"/>
      <w:szCs w:val="24"/>
      <w:lang w:eastAsia="en-US"/>
    </w:rPr>
  </w:style>
  <w:style w:type="paragraph" w:customStyle="1" w:styleId="KarNev">
    <w:name w:val="KarNev"/>
    <w:basedOn w:val="Norml"/>
    <w:rsid w:val="00C27361"/>
    <w:pPr>
      <w:spacing w:before="240" w:after="240"/>
      <w:jc w:val="center"/>
    </w:pPr>
    <w:rPr>
      <w:sz w:val="32"/>
      <w:szCs w:val="32"/>
    </w:rPr>
  </w:style>
  <w:style w:type="paragraph" w:customStyle="1" w:styleId="KeszitesHelyeIdeje">
    <w:name w:val="KeszitesHelyeIdeje"/>
    <w:basedOn w:val="Norml"/>
    <w:rsid w:val="00C27361"/>
    <w:pPr>
      <w:spacing w:before="480" w:after="480"/>
      <w:jc w:val="center"/>
    </w:pPr>
    <w:rPr>
      <w:sz w:val="32"/>
      <w:szCs w:val="32"/>
    </w:rPr>
  </w:style>
  <w:style w:type="character" w:styleId="Kiemels">
    <w:name w:val="Emphasis"/>
    <w:basedOn w:val="Bekezdsalapbettpusa"/>
    <w:qFormat/>
    <w:rsid w:val="00C27361"/>
    <w:rPr>
      <w:rFonts w:cs="Times New Roman"/>
      <w:b/>
      <w:i/>
      <w:iCs/>
      <w:lang w:val="hu-HU" w:eastAsia="x-none"/>
    </w:rPr>
  </w:style>
  <w:style w:type="character" w:styleId="Kiemels2">
    <w:name w:val="Strong"/>
    <w:basedOn w:val="Bekezdsalapbettpusa"/>
    <w:qFormat/>
    <w:rsid w:val="00C27361"/>
    <w:rPr>
      <w:rFonts w:cs="Times New Roman"/>
      <w:b/>
      <w:bCs/>
    </w:rPr>
  </w:style>
  <w:style w:type="paragraph" w:customStyle="1" w:styleId="Kiemeltidzet1">
    <w:name w:val="Kiemelt idézet1"/>
    <w:basedOn w:val="Norml"/>
    <w:next w:val="Norml"/>
    <w:link w:val="IntenseQuoteChar"/>
    <w:rsid w:val="00C27361"/>
    <w:pPr>
      <w:ind w:left="720" w:right="720"/>
    </w:pPr>
    <w:rPr>
      <w:b/>
      <w:i/>
      <w:szCs w:val="22"/>
    </w:rPr>
  </w:style>
  <w:style w:type="character" w:customStyle="1" w:styleId="IntenseQuoteChar">
    <w:name w:val="Intense Quote Char"/>
    <w:basedOn w:val="Bekezdsalapbettpusa"/>
    <w:link w:val="Kiemeltidzet1"/>
    <w:locked/>
    <w:rsid w:val="00C27361"/>
    <w:rPr>
      <w:b/>
      <w:i/>
      <w:sz w:val="24"/>
      <w:szCs w:val="22"/>
      <w:lang w:eastAsia="en-US"/>
    </w:rPr>
  </w:style>
  <w:style w:type="paragraph" w:customStyle="1" w:styleId="Kodreszlet">
    <w:name w:val="Kodreszlet"/>
    <w:basedOn w:val="Szvegtrzs"/>
    <w:autoRedefine/>
    <w:rsid w:val="00C27361"/>
    <w:pPr>
      <w:keepNext/>
      <w:keepLines/>
      <w:framePr w:wrap="around" w:vAnchor="text" w:hAnchor="text" w:y="1"/>
      <w:pBdr>
        <w:top w:val="single" w:sz="4" w:space="1" w:color="auto"/>
        <w:left w:val="single" w:sz="4" w:space="4" w:color="auto"/>
        <w:bottom w:val="single" w:sz="4" w:space="1" w:color="auto"/>
        <w:right w:val="single" w:sz="4" w:space="4" w:color="auto"/>
      </w:pBdr>
      <w:suppressAutoHyphens/>
      <w:spacing w:after="0" w:line="360" w:lineRule="auto"/>
      <w:ind w:left="540" w:right="570"/>
      <w:jc w:val="left"/>
    </w:pPr>
    <w:rPr>
      <w:rFonts w:ascii="Courier New" w:hAnsi="Courier New" w:cs="Courier New"/>
      <w:b/>
    </w:rPr>
  </w:style>
  <w:style w:type="paragraph" w:customStyle="1" w:styleId="KodreszletCim">
    <w:name w:val="KodreszletCim"/>
    <w:basedOn w:val="Szvegtrzs"/>
    <w:rsid w:val="00C27361"/>
    <w:pPr>
      <w:numPr>
        <w:numId w:val="19"/>
      </w:numPr>
      <w:spacing w:before="240"/>
      <w:jc w:val="center"/>
    </w:pPr>
  </w:style>
  <w:style w:type="character" w:customStyle="1" w:styleId="Knyvcme1">
    <w:name w:val="Könyv címe1"/>
    <w:basedOn w:val="Bekezdsalapbettpusa"/>
    <w:rsid w:val="00C27361"/>
    <w:rPr>
      <w:rFonts w:ascii="Cambria" w:hAnsi="Cambria" w:cs="Times New Roman"/>
      <w:b/>
      <w:i/>
      <w:sz w:val="24"/>
      <w:szCs w:val="24"/>
    </w:rPr>
  </w:style>
  <w:style w:type="paragraph" w:customStyle="1" w:styleId="Listaszerbekezds1">
    <w:name w:val="Listaszerű bekezdés1"/>
    <w:basedOn w:val="Norml"/>
    <w:rsid w:val="00C27361"/>
    <w:pPr>
      <w:ind w:left="720"/>
      <w:contextualSpacing/>
    </w:pPr>
  </w:style>
  <w:style w:type="paragraph" w:customStyle="1" w:styleId="matematikaiFormula">
    <w:name w:val="matematikaiFormula"/>
    <w:basedOn w:val="Szvegtrzs"/>
    <w:rsid w:val="00C27361"/>
    <w:pPr>
      <w:tabs>
        <w:tab w:val="center" w:pos="5040"/>
        <w:tab w:val="right" w:pos="9720"/>
      </w:tabs>
      <w:spacing w:before="240" w:after="240"/>
    </w:pPr>
  </w:style>
  <w:style w:type="paragraph" w:customStyle="1" w:styleId="matematikaiSzimbolum">
    <w:name w:val="matematikaiSzimbolum"/>
    <w:link w:val="matematikaiSzimbolumChar"/>
    <w:rsid w:val="00C27361"/>
    <w:rPr>
      <w:i/>
      <w:sz w:val="24"/>
      <w:szCs w:val="24"/>
      <w:lang w:eastAsia="en-US"/>
    </w:rPr>
  </w:style>
  <w:style w:type="character" w:customStyle="1" w:styleId="matematikaiSzimbolumChar">
    <w:name w:val="matematikaiSzimbolum Char"/>
    <w:basedOn w:val="SzvegtrzsChar"/>
    <w:link w:val="matematikaiSzimbolum"/>
    <w:rsid w:val="00C27361"/>
    <w:rPr>
      <w:i/>
      <w:sz w:val="24"/>
      <w:szCs w:val="24"/>
      <w:lang w:eastAsia="en-US"/>
    </w:rPr>
  </w:style>
  <w:style w:type="paragraph" w:customStyle="1" w:styleId="Melleklet">
    <w:name w:val="Melleklet"/>
    <w:basedOn w:val="Szvegtrzs"/>
    <w:rsid w:val="00C27361"/>
    <w:pPr>
      <w:numPr>
        <w:numId w:val="20"/>
      </w:numPr>
    </w:pPr>
  </w:style>
  <w:style w:type="paragraph" w:customStyle="1" w:styleId="Nincstrkz1">
    <w:name w:val="Nincs térköz1"/>
    <w:basedOn w:val="Norml"/>
    <w:rsid w:val="00C27361"/>
    <w:rPr>
      <w:szCs w:val="32"/>
    </w:rPr>
  </w:style>
  <w:style w:type="table" w:styleId="Rcsostblzat">
    <w:name w:val="Table Grid"/>
    <w:basedOn w:val="Normltblzat"/>
    <w:rsid w:val="00C27361"/>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ia">
    <w:name w:val="Referencia"/>
    <w:basedOn w:val="Norml"/>
    <w:rsid w:val="00C27361"/>
    <w:pPr>
      <w:numPr>
        <w:numId w:val="21"/>
      </w:numPr>
    </w:pPr>
    <w:rPr>
      <w:sz w:val="20"/>
    </w:rPr>
  </w:style>
  <w:style w:type="paragraph" w:styleId="Szmozottlista">
    <w:name w:val="List Number"/>
    <w:basedOn w:val="Norml"/>
    <w:rsid w:val="00C27361"/>
    <w:pPr>
      <w:numPr>
        <w:numId w:val="23"/>
      </w:numPr>
      <w:contextualSpacing/>
    </w:pPr>
  </w:style>
  <w:style w:type="paragraph" w:customStyle="1" w:styleId="Tablazat">
    <w:name w:val="Tablazat"/>
    <w:basedOn w:val="Szvegtrzs"/>
    <w:next w:val="Szvegtrzs"/>
    <w:rsid w:val="00C27361"/>
    <w:pPr>
      <w:spacing w:after="240"/>
    </w:pPr>
    <w:rPr>
      <w:sz w:val="22"/>
      <w:szCs w:val="22"/>
    </w:rPr>
  </w:style>
  <w:style w:type="paragraph" w:customStyle="1" w:styleId="TablazatCella">
    <w:name w:val="TablazatCella"/>
    <w:basedOn w:val="Tablazat"/>
    <w:rsid w:val="00C27361"/>
    <w:pPr>
      <w:spacing w:after="0"/>
    </w:pPr>
  </w:style>
  <w:style w:type="paragraph" w:customStyle="1" w:styleId="TablazatCim">
    <w:name w:val="TablazatCim"/>
    <w:basedOn w:val="Szvegtrzs"/>
    <w:next w:val="Tablazat"/>
    <w:rsid w:val="00C27361"/>
    <w:pPr>
      <w:keepNext/>
      <w:numPr>
        <w:numId w:val="24"/>
      </w:numPr>
      <w:spacing w:before="240"/>
      <w:jc w:val="center"/>
    </w:pPr>
  </w:style>
  <w:style w:type="paragraph" w:customStyle="1" w:styleId="TablazatFej">
    <w:name w:val="TablazatFej"/>
    <w:basedOn w:val="Tablazat"/>
    <w:rsid w:val="00C27361"/>
    <w:pPr>
      <w:spacing w:after="0"/>
      <w:jc w:val="center"/>
    </w:pPr>
    <w:rPr>
      <w:b/>
    </w:rPr>
  </w:style>
  <w:style w:type="paragraph" w:customStyle="1" w:styleId="TanszekNev">
    <w:name w:val="TanszekNev"/>
    <w:basedOn w:val="Norml"/>
    <w:rsid w:val="00C27361"/>
    <w:pPr>
      <w:spacing w:before="240" w:after="240"/>
      <w:jc w:val="center"/>
    </w:pPr>
    <w:rPr>
      <w:sz w:val="32"/>
      <w:szCs w:val="32"/>
    </w:rPr>
  </w:style>
  <w:style w:type="paragraph" w:customStyle="1" w:styleId="TargyKod">
    <w:name w:val="TargyKod"/>
    <w:basedOn w:val="Norml"/>
    <w:rsid w:val="00C27361"/>
    <w:pPr>
      <w:spacing w:after="1200"/>
      <w:jc w:val="center"/>
    </w:pPr>
    <w:rPr>
      <w:sz w:val="28"/>
      <w:szCs w:val="28"/>
    </w:rPr>
  </w:style>
  <w:style w:type="paragraph" w:customStyle="1" w:styleId="TargyNev">
    <w:name w:val="TargyNev"/>
    <w:basedOn w:val="Norml"/>
    <w:rsid w:val="00C27361"/>
    <w:pPr>
      <w:spacing w:before="1200" w:after="120"/>
      <w:jc w:val="center"/>
    </w:pPr>
    <w:rPr>
      <w:b/>
      <w:sz w:val="36"/>
      <w:szCs w:val="36"/>
    </w:rPr>
  </w:style>
  <w:style w:type="paragraph" w:customStyle="1" w:styleId="Tartalomjegyzkcmsora1">
    <w:name w:val="Tartalomjegyzék címsora1"/>
    <w:basedOn w:val="Cmsor1"/>
    <w:next w:val="Norml"/>
    <w:semiHidden/>
    <w:rsid w:val="00C27361"/>
    <w:pPr>
      <w:outlineLvl w:val="9"/>
    </w:pPr>
  </w:style>
  <w:style w:type="paragraph" w:styleId="TJ9">
    <w:name w:val="toc 9"/>
    <w:basedOn w:val="Norml"/>
    <w:next w:val="Norml"/>
    <w:autoRedefine/>
    <w:semiHidden/>
    <w:rsid w:val="00C27361"/>
    <w:pPr>
      <w:spacing w:after="100"/>
      <w:ind w:left="1920"/>
    </w:pPr>
  </w:style>
  <w:style w:type="character" w:styleId="Helyrzszveg">
    <w:name w:val="Placeholder Text"/>
    <w:basedOn w:val="Bekezdsalapbettpusa"/>
    <w:uiPriority w:val="99"/>
    <w:semiHidden/>
    <w:rsid w:val="004557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linux.org/images/1/11/IntroductionToROS_Anderso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youtube.com/watch?v=L_WEtwiC0d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oltan.varga\Downloads\GIVK-IN_szakdolgozat_sabl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D8521-F1C6-4EF4-9894-E8D629A90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GIVK-IN_szakdolgozat_sablon.dotx</Template>
  <TotalTime>0</TotalTime>
  <Pages>22</Pages>
  <Words>4324</Words>
  <Characters>29843</Characters>
  <Application>Microsoft Office Word</Application>
  <DocSecurity>0</DocSecurity>
  <Lines>248</Lines>
  <Paragraphs>68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VARGA Zoltan</dc:creator>
  <cp:keywords/>
  <cp:lastModifiedBy>VARGA Zoltan</cp:lastModifiedBy>
  <cp:revision>75</cp:revision>
  <cp:lastPrinted>1899-12-31T23:00:00Z</cp:lastPrinted>
  <dcterms:created xsi:type="dcterms:W3CDTF">2021-06-20T07:12:00Z</dcterms:created>
  <dcterms:modified xsi:type="dcterms:W3CDTF">2021-06-26T15:34:00Z</dcterms:modified>
</cp:coreProperties>
</file>